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27DAE" w14:textId="0E2811C8" w:rsidR="00B65149" w:rsidRDefault="00A67B9C" w:rsidP="00B65149">
      <w:pPr>
        <w:pStyle w:val="Heading1"/>
      </w:pPr>
      <w:r>
        <w:t>G</w:t>
      </w:r>
      <w:r w:rsidR="00E45E7A">
        <w:tab/>
      </w:r>
      <w:r>
        <w:t>What’s Going On</w:t>
      </w:r>
    </w:p>
    <w:p w14:paraId="72277707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25 years and my life </w:t>
      </w:r>
      <w:proofErr w:type="gramStart"/>
      <w:r w:rsidRPr="00A67B9C">
        <w:rPr>
          <w:rFonts w:ascii="Consolas" w:hAnsi="Consolas"/>
          <w:sz w:val="28"/>
          <w:szCs w:val="28"/>
        </w:rPr>
        <w:t>is</w:t>
      </w:r>
      <w:proofErr w:type="gramEnd"/>
      <w:r w:rsidRPr="00A67B9C">
        <w:rPr>
          <w:rFonts w:ascii="Consolas" w:hAnsi="Consolas"/>
          <w:sz w:val="28"/>
          <w:szCs w:val="28"/>
        </w:rPr>
        <w:t xml:space="preserve"> still</w:t>
      </w:r>
    </w:p>
    <w:p w14:paraId="6F0E4545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A67B9C">
        <w:rPr>
          <w:rFonts w:ascii="Consolas" w:hAnsi="Consolas"/>
          <w:sz w:val="28"/>
          <w:szCs w:val="28"/>
        </w:rPr>
        <w:t>Tryin</w:t>
      </w:r>
      <w:proofErr w:type="spellEnd"/>
      <w:r w:rsidRPr="00A67B9C">
        <w:rPr>
          <w:rFonts w:ascii="Consolas" w:hAnsi="Consolas"/>
          <w:sz w:val="28"/>
          <w:szCs w:val="28"/>
        </w:rPr>
        <w:t>' to get up that great big hill of hope</w:t>
      </w:r>
    </w:p>
    <w:p w14:paraId="1184607B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For a destination</w:t>
      </w:r>
    </w:p>
    <w:p w14:paraId="1E75FE44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realized quickly when I knew I should</w:t>
      </w:r>
    </w:p>
    <w:p w14:paraId="2FA8374B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That the world was made up of this brotherhood of man</w:t>
      </w:r>
    </w:p>
    <w:p w14:paraId="635E01C0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For whatever that means</w:t>
      </w:r>
    </w:p>
    <w:p w14:paraId="287603DC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664A79D3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And </w:t>
      </w:r>
      <w:proofErr w:type="gramStart"/>
      <w:r w:rsidRPr="00A67B9C">
        <w:rPr>
          <w:rFonts w:ascii="Consolas" w:hAnsi="Consolas"/>
          <w:sz w:val="28"/>
          <w:szCs w:val="28"/>
        </w:rPr>
        <w:t>so</w:t>
      </w:r>
      <w:proofErr w:type="gramEnd"/>
      <w:r w:rsidRPr="00A67B9C">
        <w:rPr>
          <w:rFonts w:ascii="Consolas" w:hAnsi="Consolas"/>
          <w:sz w:val="28"/>
          <w:szCs w:val="28"/>
        </w:rPr>
        <w:t xml:space="preserve"> I cry sometimes when I'm lying in bed</w:t>
      </w:r>
    </w:p>
    <w:p w14:paraId="52308638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Just to get it all out what's in my head</w:t>
      </w:r>
    </w:p>
    <w:p w14:paraId="2A99E1C5" w14:textId="2935B537" w:rsid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I, I am feeling a little peculiar</w:t>
      </w:r>
    </w:p>
    <w:p w14:paraId="0C75CC16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</w:p>
    <w:p w14:paraId="6C770AB8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And </w:t>
      </w:r>
      <w:proofErr w:type="gramStart"/>
      <w:r w:rsidRPr="00A67B9C">
        <w:rPr>
          <w:rFonts w:ascii="Consolas" w:hAnsi="Consolas"/>
          <w:sz w:val="28"/>
          <w:szCs w:val="28"/>
        </w:rPr>
        <w:t>so</w:t>
      </w:r>
      <w:proofErr w:type="gramEnd"/>
      <w:r w:rsidRPr="00A67B9C">
        <w:rPr>
          <w:rFonts w:ascii="Consolas" w:hAnsi="Consolas"/>
          <w:sz w:val="28"/>
          <w:szCs w:val="28"/>
        </w:rPr>
        <w:t xml:space="preserve"> I wake in the morning and I step outside</w:t>
      </w:r>
    </w:p>
    <w:p w14:paraId="2DE331FA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And I take a deep breath and I get </w:t>
      </w:r>
      <w:proofErr w:type="gramStart"/>
      <w:r w:rsidRPr="00A67B9C">
        <w:rPr>
          <w:rFonts w:ascii="Consolas" w:hAnsi="Consolas"/>
          <w:sz w:val="28"/>
          <w:szCs w:val="28"/>
        </w:rPr>
        <w:t>real</w:t>
      </w:r>
      <w:proofErr w:type="gramEnd"/>
      <w:r w:rsidRPr="00A67B9C">
        <w:rPr>
          <w:rFonts w:ascii="Consolas" w:hAnsi="Consolas"/>
          <w:sz w:val="28"/>
          <w:szCs w:val="28"/>
        </w:rPr>
        <w:t xml:space="preserve"> high</w:t>
      </w:r>
    </w:p>
    <w:p w14:paraId="0001047D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scream from the top of my lungs</w:t>
      </w:r>
    </w:p>
    <w:p w14:paraId="4215D985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"What's going on?"</w:t>
      </w:r>
    </w:p>
    <w:p w14:paraId="5B46A04D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6CB53BAB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say, 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7FBEFF5C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5D577085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said "Hey, a-what's going on?"</w:t>
      </w:r>
    </w:p>
    <w:p w14:paraId="7E848125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say, 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3C5B58AF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17660F50" w14:textId="77777777" w:rsidR="00A67B9C" w:rsidRPr="00A67B9C" w:rsidRDefault="00A67B9C" w:rsidP="00A67B9C">
      <w:pPr>
        <w:pStyle w:val="NoSpacing"/>
        <w:ind w:left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said "Hey, a-what's going on?"</w:t>
      </w:r>
    </w:p>
    <w:p w14:paraId="41662C74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0FF48F38" w14:textId="0247453C" w:rsidR="00A67B9C" w:rsidRPr="00A67B9C" w:rsidRDefault="00A67B9C" w:rsidP="00A67B9C">
      <w:pPr>
        <w:pStyle w:val="NoSpacing"/>
        <w:ind w:firstLine="720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Ooh, ooh</w:t>
      </w:r>
      <w:r>
        <w:rPr>
          <w:rFonts w:ascii="Consolas" w:hAnsi="Consolas"/>
          <w:sz w:val="28"/>
          <w:szCs w:val="28"/>
        </w:rPr>
        <w:t>...</w:t>
      </w:r>
    </w:p>
    <w:p w14:paraId="28FE27BC" w14:textId="77777777" w:rsid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1C17FBEA" w14:textId="6CE85B29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try</w:t>
      </w:r>
    </w:p>
    <w:p w14:paraId="5F27F4D5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Oh my God, do I try</w:t>
      </w:r>
    </w:p>
    <w:p w14:paraId="1AE86B65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try all the time</w:t>
      </w:r>
    </w:p>
    <w:p w14:paraId="616CB743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In this institution</w:t>
      </w:r>
    </w:p>
    <w:p w14:paraId="7A2C6948" w14:textId="77777777" w:rsid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22BF80AD" w14:textId="39472A3E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pray</w:t>
      </w:r>
    </w:p>
    <w:p w14:paraId="27B81F93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Oh my God, do I pray</w:t>
      </w:r>
    </w:p>
    <w:p w14:paraId="5DA0231E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pray every single day</w:t>
      </w:r>
    </w:p>
    <w:p w14:paraId="63701222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For revolution</w:t>
      </w:r>
    </w:p>
    <w:p w14:paraId="5D749331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5C3FADC5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11FA38C9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[Pre-Chorus]</w:t>
      </w:r>
    </w:p>
    <w:p w14:paraId="47611ECE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And </w:t>
      </w:r>
      <w:proofErr w:type="gramStart"/>
      <w:r w:rsidRPr="00A67B9C">
        <w:rPr>
          <w:rFonts w:ascii="Consolas" w:hAnsi="Consolas"/>
          <w:sz w:val="28"/>
          <w:szCs w:val="28"/>
        </w:rPr>
        <w:t>so</w:t>
      </w:r>
      <w:proofErr w:type="gramEnd"/>
      <w:r w:rsidRPr="00A67B9C">
        <w:rPr>
          <w:rFonts w:ascii="Consolas" w:hAnsi="Consolas"/>
          <w:sz w:val="28"/>
          <w:szCs w:val="28"/>
        </w:rPr>
        <w:t xml:space="preserve"> I cry sometimes when I'm lying in bed</w:t>
      </w:r>
    </w:p>
    <w:p w14:paraId="73E7AFFB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Just to get it all out, what's in my head</w:t>
      </w:r>
    </w:p>
    <w:p w14:paraId="1A5726A6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I, I am feeling a little peculiar</w:t>
      </w:r>
    </w:p>
    <w:p w14:paraId="1C726887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And </w:t>
      </w:r>
      <w:proofErr w:type="gramStart"/>
      <w:r w:rsidRPr="00A67B9C">
        <w:rPr>
          <w:rFonts w:ascii="Consolas" w:hAnsi="Consolas"/>
          <w:sz w:val="28"/>
          <w:szCs w:val="28"/>
        </w:rPr>
        <w:t>so</w:t>
      </w:r>
      <w:proofErr w:type="gramEnd"/>
      <w:r w:rsidRPr="00A67B9C">
        <w:rPr>
          <w:rFonts w:ascii="Consolas" w:hAnsi="Consolas"/>
          <w:sz w:val="28"/>
          <w:szCs w:val="28"/>
        </w:rPr>
        <w:t xml:space="preserve"> I wake in the morning and I step outside</w:t>
      </w:r>
    </w:p>
    <w:p w14:paraId="6C20BBB0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lastRenderedPageBreak/>
        <w:t xml:space="preserve">And I take a deep breath and I get </w:t>
      </w:r>
      <w:proofErr w:type="gramStart"/>
      <w:r w:rsidRPr="00A67B9C">
        <w:rPr>
          <w:rFonts w:ascii="Consolas" w:hAnsi="Consolas"/>
          <w:sz w:val="28"/>
          <w:szCs w:val="28"/>
        </w:rPr>
        <w:t>real</w:t>
      </w:r>
      <w:proofErr w:type="gramEnd"/>
      <w:r w:rsidRPr="00A67B9C">
        <w:rPr>
          <w:rFonts w:ascii="Consolas" w:hAnsi="Consolas"/>
          <w:sz w:val="28"/>
          <w:szCs w:val="28"/>
        </w:rPr>
        <w:t xml:space="preserve"> high</w:t>
      </w:r>
    </w:p>
    <w:p w14:paraId="3ECD3511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scream from the top of my lungs</w:t>
      </w:r>
    </w:p>
    <w:p w14:paraId="617996D4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"What's going on?"</w:t>
      </w:r>
    </w:p>
    <w:p w14:paraId="109C3210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53394AA1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[Chorus]</w:t>
      </w:r>
    </w:p>
    <w:p w14:paraId="57F0F2E1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say, 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51A28D42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64120FEA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said "Hey, what's going on?"</w:t>
      </w:r>
    </w:p>
    <w:p w14:paraId="23F97647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say, 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343B3558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5E7A499B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said "Hey, a-what's going on?"</w:t>
      </w:r>
    </w:p>
    <w:p w14:paraId="1466BAF1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say, 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441E7E27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(Wake in the morning and step outside)</w:t>
      </w:r>
    </w:p>
    <w:p w14:paraId="60DA6666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359734CA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(Take a deep breath and I get </w:t>
      </w:r>
      <w:proofErr w:type="gramStart"/>
      <w:r w:rsidRPr="00A67B9C">
        <w:rPr>
          <w:rFonts w:ascii="Consolas" w:hAnsi="Consolas"/>
          <w:sz w:val="28"/>
          <w:szCs w:val="28"/>
        </w:rPr>
        <w:t>real</w:t>
      </w:r>
      <w:proofErr w:type="gramEnd"/>
      <w:r w:rsidRPr="00A67B9C">
        <w:rPr>
          <w:rFonts w:ascii="Consolas" w:hAnsi="Consolas"/>
          <w:sz w:val="28"/>
          <w:szCs w:val="28"/>
        </w:rPr>
        <w:t xml:space="preserve"> high)</w:t>
      </w:r>
    </w:p>
    <w:p w14:paraId="04D10C24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(And I scream)</w:t>
      </w:r>
    </w:p>
    <w:p w14:paraId="62CB83FD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said "Hey, a-what's going on?"</w:t>
      </w:r>
    </w:p>
    <w:p w14:paraId="3493629E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And I say, 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>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</w:p>
    <w:p w14:paraId="153B1BD8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(Wake in the morning and step outside)</w:t>
      </w:r>
    </w:p>
    <w:p w14:paraId="17A7FC25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Hey-</w:t>
      </w:r>
      <w:proofErr w:type="spellStart"/>
      <w:r w:rsidRPr="00A67B9C">
        <w:rPr>
          <w:rFonts w:ascii="Consolas" w:hAnsi="Consolas"/>
          <w:sz w:val="28"/>
          <w:szCs w:val="28"/>
        </w:rPr>
        <w:t>ey</w:t>
      </w:r>
      <w:proofErr w:type="spellEnd"/>
      <w:r w:rsidRPr="00A67B9C">
        <w:rPr>
          <w:rFonts w:ascii="Consolas" w:hAnsi="Consolas"/>
          <w:sz w:val="28"/>
          <w:szCs w:val="28"/>
        </w:rPr>
        <w:t xml:space="preserve">, yeah </w:t>
      </w:r>
      <w:proofErr w:type="spellStart"/>
      <w:r w:rsidRPr="00A67B9C">
        <w:rPr>
          <w:rFonts w:ascii="Consolas" w:hAnsi="Consolas"/>
          <w:sz w:val="28"/>
          <w:szCs w:val="28"/>
        </w:rPr>
        <w:t>yeah</w:t>
      </w:r>
      <w:proofErr w:type="spellEnd"/>
      <w:r w:rsidRPr="00A67B9C">
        <w:rPr>
          <w:rFonts w:ascii="Consolas" w:hAnsi="Consolas"/>
          <w:sz w:val="28"/>
          <w:szCs w:val="28"/>
        </w:rPr>
        <w:t xml:space="preserve"> </w:t>
      </w:r>
      <w:proofErr w:type="spellStart"/>
      <w:r w:rsidRPr="00A67B9C">
        <w:rPr>
          <w:rFonts w:ascii="Consolas" w:hAnsi="Consolas"/>
          <w:sz w:val="28"/>
          <w:szCs w:val="28"/>
        </w:rPr>
        <w:t>yeah</w:t>
      </w:r>
      <w:proofErr w:type="spellEnd"/>
    </w:p>
    <w:p w14:paraId="2280E6A5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(Take a deep breath and I get </w:t>
      </w:r>
      <w:proofErr w:type="gramStart"/>
      <w:r w:rsidRPr="00A67B9C">
        <w:rPr>
          <w:rFonts w:ascii="Consolas" w:hAnsi="Consolas"/>
          <w:sz w:val="28"/>
          <w:szCs w:val="28"/>
        </w:rPr>
        <w:t>real</w:t>
      </w:r>
      <w:proofErr w:type="gramEnd"/>
      <w:r w:rsidRPr="00A67B9C">
        <w:rPr>
          <w:rFonts w:ascii="Consolas" w:hAnsi="Consolas"/>
          <w:sz w:val="28"/>
          <w:szCs w:val="28"/>
        </w:rPr>
        <w:t xml:space="preserve"> high)</w:t>
      </w:r>
    </w:p>
    <w:p w14:paraId="461CFB31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(And I scream)</w:t>
      </w:r>
    </w:p>
    <w:p w14:paraId="2AEC4A4A" w14:textId="14CFEA6B" w:rsidR="0047693B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I said "Hey, a-what's going on?"</w:t>
      </w:r>
    </w:p>
    <w:p w14:paraId="0760B6B5" w14:textId="244DFB32" w:rsid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p w14:paraId="59CF87B2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 xml:space="preserve">25 years and my life </w:t>
      </w:r>
      <w:proofErr w:type="gramStart"/>
      <w:r w:rsidRPr="00A67B9C">
        <w:rPr>
          <w:rFonts w:ascii="Consolas" w:hAnsi="Consolas"/>
          <w:sz w:val="28"/>
          <w:szCs w:val="28"/>
        </w:rPr>
        <w:t>is</w:t>
      </w:r>
      <w:proofErr w:type="gramEnd"/>
      <w:r w:rsidRPr="00A67B9C">
        <w:rPr>
          <w:rFonts w:ascii="Consolas" w:hAnsi="Consolas"/>
          <w:sz w:val="28"/>
          <w:szCs w:val="28"/>
        </w:rPr>
        <w:t xml:space="preserve"> still</w:t>
      </w:r>
    </w:p>
    <w:p w14:paraId="0995934E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A67B9C">
        <w:rPr>
          <w:rFonts w:ascii="Consolas" w:hAnsi="Consolas"/>
          <w:sz w:val="28"/>
          <w:szCs w:val="28"/>
        </w:rPr>
        <w:t>Tryin</w:t>
      </w:r>
      <w:proofErr w:type="spellEnd"/>
      <w:r w:rsidRPr="00A67B9C">
        <w:rPr>
          <w:rFonts w:ascii="Consolas" w:hAnsi="Consolas"/>
          <w:sz w:val="28"/>
          <w:szCs w:val="28"/>
        </w:rPr>
        <w:t>' to get up that great big hill of hope</w:t>
      </w:r>
    </w:p>
    <w:p w14:paraId="4A40D06E" w14:textId="77777777" w:rsidR="00A67B9C" w:rsidRPr="00A67B9C" w:rsidRDefault="00A67B9C" w:rsidP="00A67B9C">
      <w:pPr>
        <w:pStyle w:val="NoSpacing"/>
        <w:rPr>
          <w:rFonts w:ascii="Consolas" w:hAnsi="Consolas"/>
          <w:sz w:val="28"/>
          <w:szCs w:val="28"/>
        </w:rPr>
      </w:pPr>
      <w:r w:rsidRPr="00A67B9C">
        <w:rPr>
          <w:rFonts w:ascii="Consolas" w:hAnsi="Consolas"/>
          <w:sz w:val="28"/>
          <w:szCs w:val="28"/>
        </w:rPr>
        <w:t>For a destination</w:t>
      </w:r>
    </w:p>
    <w:p w14:paraId="265F9936" w14:textId="77777777" w:rsidR="00A67B9C" w:rsidRPr="00B65149" w:rsidRDefault="00A67B9C" w:rsidP="00A67B9C">
      <w:pPr>
        <w:pStyle w:val="NoSpacing"/>
        <w:rPr>
          <w:rFonts w:ascii="Consolas" w:hAnsi="Consolas"/>
          <w:sz w:val="28"/>
          <w:szCs w:val="28"/>
        </w:rPr>
      </w:pPr>
    </w:p>
    <w:sectPr w:rsidR="00A67B9C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9C"/>
    <w:rsid w:val="00057E6E"/>
    <w:rsid w:val="00177ED7"/>
    <w:rsid w:val="0047693B"/>
    <w:rsid w:val="006651D0"/>
    <w:rsid w:val="007478DF"/>
    <w:rsid w:val="00A67B9C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C53F"/>
  <w15:chartTrackingRefBased/>
  <w15:docId w15:val="{2AD99338-AA9A-4015-82F7-D1DCB472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1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2</cp:revision>
  <dcterms:created xsi:type="dcterms:W3CDTF">2022-09-03T21:51:00Z</dcterms:created>
  <dcterms:modified xsi:type="dcterms:W3CDTF">2022-09-03T21:51:00Z</dcterms:modified>
</cp:coreProperties>
</file>