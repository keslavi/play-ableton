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90E41" w14:textId="4F4CDD58" w:rsidR="00B65149" w:rsidRDefault="00071945" w:rsidP="00B65149">
      <w:pPr>
        <w:pStyle w:val="Heading1"/>
      </w:pPr>
      <w:r>
        <w:t>A</w:t>
      </w:r>
      <w:r w:rsidR="00B65149">
        <w:tab/>
      </w:r>
      <w:r>
        <w:t>I Think I’ll Just Stay Her and Drink</w:t>
      </w:r>
    </w:p>
    <w:p w14:paraId="35501C63" w14:textId="77777777" w:rsid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</w:p>
    <w:p w14:paraId="109DE758" w14:textId="709C3FFF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Could be holding you tonight</w:t>
      </w:r>
    </w:p>
    <w:p w14:paraId="14C0C887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 xml:space="preserve">Could quit doing wrong, start </w:t>
      </w:r>
      <w:proofErr w:type="spellStart"/>
      <w:r w:rsidRPr="00071945">
        <w:rPr>
          <w:rFonts w:ascii="Consolas" w:hAnsi="Consolas"/>
          <w:sz w:val="28"/>
          <w:szCs w:val="28"/>
        </w:rPr>
        <w:t>doin</w:t>
      </w:r>
      <w:proofErr w:type="spellEnd"/>
      <w:r w:rsidRPr="00071945">
        <w:rPr>
          <w:rFonts w:ascii="Consolas" w:hAnsi="Consolas"/>
          <w:sz w:val="28"/>
          <w:szCs w:val="28"/>
        </w:rPr>
        <w:t>' right</w:t>
      </w:r>
    </w:p>
    <w:p w14:paraId="42D9A74E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You don't care about what I think</w:t>
      </w:r>
    </w:p>
    <w:p w14:paraId="32F42105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I think I'll just stay here and drink</w:t>
      </w:r>
    </w:p>
    <w:p w14:paraId="749281D5" w14:textId="77777777" w:rsid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</w:p>
    <w:p w14:paraId="5AA393CF" w14:textId="5D5DDA74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 xml:space="preserve">Hey, </w:t>
      </w:r>
      <w:proofErr w:type="spellStart"/>
      <w:r w:rsidRPr="00071945">
        <w:rPr>
          <w:rFonts w:ascii="Consolas" w:hAnsi="Consolas"/>
          <w:sz w:val="28"/>
          <w:szCs w:val="28"/>
        </w:rPr>
        <w:t>puttin</w:t>
      </w:r>
      <w:proofErr w:type="spellEnd"/>
      <w:r w:rsidRPr="00071945">
        <w:rPr>
          <w:rFonts w:ascii="Consolas" w:hAnsi="Consolas"/>
          <w:sz w:val="28"/>
          <w:szCs w:val="28"/>
        </w:rPr>
        <w:t>' you down, don't square no deal</w:t>
      </w:r>
    </w:p>
    <w:p w14:paraId="506A419E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Least you know the way I feel</w:t>
      </w:r>
    </w:p>
    <w:p w14:paraId="176426F0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Take all the money in the bank</w:t>
      </w:r>
    </w:p>
    <w:p w14:paraId="7836852C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I think I'll just stay here and drink</w:t>
      </w:r>
    </w:p>
    <w:p w14:paraId="1427D30D" w14:textId="77777777" w:rsid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</w:p>
    <w:p w14:paraId="5E9FEDD5" w14:textId="338BC596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Listen close and you can hear</w:t>
      </w:r>
    </w:p>
    <w:p w14:paraId="3873E02B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 xml:space="preserve">That loud jukebox </w:t>
      </w:r>
      <w:proofErr w:type="spellStart"/>
      <w:r w:rsidRPr="00071945">
        <w:rPr>
          <w:rFonts w:ascii="Consolas" w:hAnsi="Consolas"/>
          <w:sz w:val="28"/>
          <w:szCs w:val="28"/>
        </w:rPr>
        <w:t>playin</w:t>
      </w:r>
      <w:proofErr w:type="spellEnd"/>
      <w:r w:rsidRPr="00071945">
        <w:rPr>
          <w:rFonts w:ascii="Consolas" w:hAnsi="Consolas"/>
          <w:sz w:val="28"/>
          <w:szCs w:val="28"/>
        </w:rPr>
        <w:t>' in my ear</w:t>
      </w:r>
    </w:p>
    <w:p w14:paraId="506B98A7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071945">
        <w:rPr>
          <w:rFonts w:ascii="Consolas" w:hAnsi="Consolas"/>
          <w:sz w:val="28"/>
          <w:szCs w:val="28"/>
        </w:rPr>
        <w:t>Ain't</w:t>
      </w:r>
      <w:proofErr w:type="spellEnd"/>
      <w:r w:rsidRPr="00071945">
        <w:rPr>
          <w:rFonts w:ascii="Consolas" w:hAnsi="Consolas"/>
          <w:sz w:val="28"/>
          <w:szCs w:val="28"/>
        </w:rPr>
        <w:t xml:space="preserve"> no woman </w:t>
      </w:r>
      <w:proofErr w:type="spellStart"/>
      <w:r w:rsidRPr="00071945">
        <w:rPr>
          <w:rFonts w:ascii="Consolas" w:hAnsi="Consolas"/>
          <w:sz w:val="28"/>
          <w:szCs w:val="28"/>
        </w:rPr>
        <w:t>gonna</w:t>
      </w:r>
      <w:proofErr w:type="spellEnd"/>
      <w:r w:rsidRPr="00071945">
        <w:rPr>
          <w:rFonts w:ascii="Consolas" w:hAnsi="Consolas"/>
          <w:sz w:val="28"/>
          <w:szCs w:val="28"/>
        </w:rPr>
        <w:t xml:space="preserve"> change the way I think</w:t>
      </w:r>
    </w:p>
    <w:p w14:paraId="4ACC2000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I think I'll just stay here and drink</w:t>
      </w:r>
    </w:p>
    <w:p w14:paraId="45C5704A" w14:textId="77777777" w:rsid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</w:p>
    <w:p w14:paraId="13F477F8" w14:textId="56D85F1B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071945">
        <w:rPr>
          <w:rFonts w:ascii="Consolas" w:hAnsi="Consolas"/>
          <w:sz w:val="28"/>
          <w:szCs w:val="28"/>
        </w:rPr>
        <w:t>Hurtin</w:t>
      </w:r>
      <w:proofErr w:type="spellEnd"/>
      <w:r w:rsidRPr="00071945">
        <w:rPr>
          <w:rFonts w:ascii="Consolas" w:hAnsi="Consolas"/>
          <w:sz w:val="28"/>
          <w:szCs w:val="28"/>
        </w:rPr>
        <w:t>' me now, don't mean a thing</w:t>
      </w:r>
    </w:p>
    <w:p w14:paraId="24AB2203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 xml:space="preserve">Since </w:t>
      </w:r>
      <w:proofErr w:type="spellStart"/>
      <w:r w:rsidRPr="00071945">
        <w:rPr>
          <w:rFonts w:ascii="Consolas" w:hAnsi="Consolas"/>
          <w:sz w:val="28"/>
          <w:szCs w:val="28"/>
        </w:rPr>
        <w:t>lovin</w:t>
      </w:r>
      <w:proofErr w:type="spellEnd"/>
      <w:r w:rsidRPr="00071945">
        <w:rPr>
          <w:rFonts w:ascii="Consolas" w:hAnsi="Consolas"/>
          <w:sz w:val="28"/>
          <w:szCs w:val="28"/>
        </w:rPr>
        <w:t>' you, don't feel no pain</w:t>
      </w:r>
    </w:p>
    <w:p w14:paraId="54449A6A" w14:textId="77777777" w:rsidR="00071945" w:rsidRPr="00071945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 xml:space="preserve">My mind </w:t>
      </w:r>
      <w:proofErr w:type="spellStart"/>
      <w:r w:rsidRPr="00071945">
        <w:rPr>
          <w:rFonts w:ascii="Consolas" w:hAnsi="Consolas"/>
          <w:sz w:val="28"/>
          <w:szCs w:val="28"/>
        </w:rPr>
        <w:t>ain't</w:t>
      </w:r>
      <w:proofErr w:type="spellEnd"/>
      <w:r w:rsidRPr="00071945">
        <w:rPr>
          <w:rFonts w:ascii="Consolas" w:hAnsi="Consolas"/>
          <w:sz w:val="28"/>
          <w:szCs w:val="28"/>
        </w:rPr>
        <w:t xml:space="preserve"> </w:t>
      </w:r>
      <w:proofErr w:type="spellStart"/>
      <w:r w:rsidRPr="00071945">
        <w:rPr>
          <w:rFonts w:ascii="Consolas" w:hAnsi="Consolas"/>
          <w:sz w:val="28"/>
          <w:szCs w:val="28"/>
        </w:rPr>
        <w:t>nothin</w:t>
      </w:r>
      <w:proofErr w:type="spellEnd"/>
      <w:r w:rsidRPr="00071945">
        <w:rPr>
          <w:rFonts w:ascii="Consolas" w:hAnsi="Consolas"/>
          <w:sz w:val="28"/>
          <w:szCs w:val="28"/>
        </w:rPr>
        <w:t>' but a total blank</w:t>
      </w:r>
    </w:p>
    <w:p w14:paraId="69249EB0" w14:textId="4F80CE54" w:rsidR="00B65149" w:rsidRDefault="00071945" w:rsidP="00071945">
      <w:pPr>
        <w:pStyle w:val="NoSpacing"/>
        <w:rPr>
          <w:rFonts w:ascii="Consolas" w:hAnsi="Consolas"/>
          <w:sz w:val="28"/>
          <w:szCs w:val="28"/>
        </w:rPr>
      </w:pPr>
      <w:r w:rsidRPr="00071945">
        <w:rPr>
          <w:rFonts w:ascii="Consolas" w:hAnsi="Consolas"/>
          <w:sz w:val="28"/>
          <w:szCs w:val="28"/>
        </w:rPr>
        <w:t>I think I'll just stay here and drink, yeah</w:t>
      </w:r>
    </w:p>
    <w:p w14:paraId="1B784588" w14:textId="70104427" w:rsidR="00204F21" w:rsidRDefault="00204F21" w:rsidP="00071945">
      <w:pPr>
        <w:pStyle w:val="NoSpacing"/>
        <w:rPr>
          <w:rFonts w:ascii="Consolas" w:hAnsi="Consolas"/>
          <w:sz w:val="28"/>
          <w:szCs w:val="28"/>
        </w:rPr>
      </w:pPr>
    </w:p>
    <w:p w14:paraId="3B136C87" w14:textId="5EFD0B05" w:rsidR="00204F21" w:rsidRDefault="00204F21" w:rsidP="00071945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Solos…. </w:t>
      </w:r>
    </w:p>
    <w:p w14:paraId="2C9C9BE1" w14:textId="0F14D125" w:rsidR="00204F21" w:rsidRDefault="00204F21" w:rsidP="00071945">
      <w:pPr>
        <w:pStyle w:val="NoSpacing"/>
        <w:rPr>
          <w:rFonts w:ascii="Consolas" w:hAnsi="Consolas"/>
          <w:sz w:val="28"/>
          <w:szCs w:val="28"/>
        </w:rPr>
      </w:pPr>
    </w:p>
    <w:p w14:paraId="2CA83A15" w14:textId="200C23F6" w:rsidR="00204F21" w:rsidRDefault="00204F21" w:rsidP="00071945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Verse 1, slow it down </w:t>
      </w:r>
    </w:p>
    <w:p w14:paraId="0CCC67D7" w14:textId="77777777" w:rsidR="00204F21" w:rsidRPr="00B65149" w:rsidRDefault="00204F21" w:rsidP="00071945">
      <w:pPr>
        <w:pStyle w:val="NoSpacing"/>
        <w:rPr>
          <w:rFonts w:ascii="Consolas" w:hAnsi="Consolas"/>
          <w:sz w:val="28"/>
          <w:szCs w:val="28"/>
        </w:rPr>
      </w:pPr>
    </w:p>
    <w:sectPr w:rsidR="00204F21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45"/>
    <w:rsid w:val="00071945"/>
    <w:rsid w:val="00204F21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E47E"/>
  <w15:chartTrackingRefBased/>
  <w15:docId w15:val="{BBCAC6A8-7A45-49DE-9B13-4BCC6321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AppData\Local\Packages\Microsoft.Office.Desktop_8wekyb3d8bbwe\LocalCache\Roaming\Microsoft\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17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2020-10-02T17:17:00Z</dcterms:created>
  <dcterms:modified xsi:type="dcterms:W3CDTF">2021-12-29T00:39:00Z</dcterms:modified>
</cp:coreProperties>
</file>