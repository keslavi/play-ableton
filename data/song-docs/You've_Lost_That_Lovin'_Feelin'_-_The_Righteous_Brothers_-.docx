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09072" w14:textId="36AB597D" w:rsidR="00B65149" w:rsidRDefault="0067343F" w:rsidP="00B65149">
      <w:pPr>
        <w:pStyle w:val="Heading1"/>
      </w:pPr>
      <w:r>
        <w:t>A</w:t>
      </w:r>
      <w:r w:rsidR="00B65149">
        <w:tab/>
      </w:r>
      <w:r>
        <w:t>You’ve Lost That Loving Feeling</w:t>
      </w:r>
    </w:p>
    <w:p w14:paraId="14BD794A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Capo I</w:t>
      </w:r>
    </w:p>
    <w:p w14:paraId="43E2DB9B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710FAD56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         Bb                                       C</w:t>
      </w:r>
    </w:p>
    <w:p w14:paraId="0179A8E4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You never close your eyes anymore when I kiss your lips</w:t>
      </w:r>
    </w:p>
    <w:p w14:paraId="3350F4FE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Bb                                      C</w:t>
      </w:r>
    </w:p>
    <w:p w14:paraId="43D376A9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And there's no tenderness like before in your fingertips</w:t>
      </w:r>
    </w:p>
    <w:p w14:paraId="227C1431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  Dm                  Em</w:t>
      </w:r>
    </w:p>
    <w:p w14:paraId="0D1F4F0E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You're trying hard not to show </w:t>
      </w:r>
      <w:proofErr w:type="gramStart"/>
      <w:r w:rsidRPr="0067343F">
        <w:rPr>
          <w:rFonts w:ascii="Consolas" w:hAnsi="Consolas"/>
          <w:sz w:val="28"/>
          <w:szCs w:val="28"/>
        </w:rPr>
        <w:t>it;</w:t>
      </w:r>
      <w:proofErr w:type="gramEnd"/>
    </w:p>
    <w:p w14:paraId="052888DB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F            G</w:t>
      </w:r>
    </w:p>
    <w:p w14:paraId="7F16F8F2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but baby, baby I know it</w:t>
      </w:r>
    </w:p>
    <w:p w14:paraId="2F594F61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104712A2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                Dm              G        C</w:t>
      </w:r>
    </w:p>
    <w:p w14:paraId="11A294E4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You've lost that loving feeling, woh that loving </w:t>
      </w:r>
      <w:proofErr w:type="gramStart"/>
      <w:r w:rsidRPr="0067343F">
        <w:rPr>
          <w:rFonts w:ascii="Consolas" w:hAnsi="Consolas"/>
          <w:sz w:val="28"/>
          <w:szCs w:val="28"/>
        </w:rPr>
        <w:t>feeling;</w:t>
      </w:r>
      <w:proofErr w:type="gramEnd"/>
    </w:p>
    <w:p w14:paraId="25369F9C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     Dm                      Bb                   C</w:t>
      </w:r>
    </w:p>
    <w:p w14:paraId="3B95E0AA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you've lost that lovin' feeling now it's gone, gone, gone woh wo</w:t>
      </w:r>
    </w:p>
    <w:p w14:paraId="7FD8AE0C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369A0FD3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    Bb                                            C</w:t>
      </w:r>
    </w:p>
    <w:p w14:paraId="4F5DE918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And now there's no welcome look in your eyes when I reach for you.</w:t>
      </w:r>
    </w:p>
    <w:p w14:paraId="60C41695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    Bb                                    C</w:t>
      </w:r>
    </w:p>
    <w:p w14:paraId="5DA33C4D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And girl you're starting to criticize little things I do.</w:t>
      </w:r>
    </w:p>
    <w:p w14:paraId="5A4D3E92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Dm                    Em</w:t>
      </w:r>
    </w:p>
    <w:p w14:paraId="606656C1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It makes me just feel like </w:t>
      </w:r>
      <w:proofErr w:type="gramStart"/>
      <w:r w:rsidRPr="0067343F">
        <w:rPr>
          <w:rFonts w:ascii="Consolas" w:hAnsi="Consolas"/>
          <w:sz w:val="28"/>
          <w:szCs w:val="28"/>
        </w:rPr>
        <w:t>crying;</w:t>
      </w:r>
      <w:proofErr w:type="gramEnd"/>
    </w:p>
    <w:p w14:paraId="511B23A5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F                          G</w:t>
      </w:r>
    </w:p>
    <w:p w14:paraId="1933629C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'</w:t>
      </w:r>
      <w:proofErr w:type="gramStart"/>
      <w:r w:rsidRPr="0067343F">
        <w:rPr>
          <w:rFonts w:ascii="Consolas" w:hAnsi="Consolas"/>
          <w:sz w:val="28"/>
          <w:szCs w:val="28"/>
        </w:rPr>
        <w:t>cause</w:t>
      </w:r>
      <w:proofErr w:type="gramEnd"/>
      <w:r w:rsidRPr="0067343F">
        <w:rPr>
          <w:rFonts w:ascii="Consolas" w:hAnsi="Consolas"/>
          <w:sz w:val="28"/>
          <w:szCs w:val="28"/>
        </w:rPr>
        <w:t xml:space="preserve"> baby something beautiful's dying</w:t>
      </w:r>
    </w:p>
    <w:p w14:paraId="635AC333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2BFF7523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                Dm              G        C</w:t>
      </w:r>
    </w:p>
    <w:p w14:paraId="023D91FD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You've lost that loving feeling, woh that loving </w:t>
      </w:r>
      <w:proofErr w:type="gramStart"/>
      <w:r w:rsidRPr="0067343F">
        <w:rPr>
          <w:rFonts w:ascii="Consolas" w:hAnsi="Consolas"/>
          <w:sz w:val="28"/>
          <w:szCs w:val="28"/>
        </w:rPr>
        <w:t>feeling;</w:t>
      </w:r>
      <w:proofErr w:type="gramEnd"/>
    </w:p>
    <w:p w14:paraId="0F165B53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     Dm                      Bb                   </w:t>
      </w:r>
      <w:proofErr w:type="gramStart"/>
      <w:r w:rsidRPr="0067343F">
        <w:rPr>
          <w:rFonts w:ascii="Consolas" w:hAnsi="Consolas"/>
          <w:sz w:val="28"/>
          <w:szCs w:val="28"/>
        </w:rPr>
        <w:t>C  F</w:t>
      </w:r>
      <w:proofErr w:type="gramEnd"/>
      <w:r w:rsidRPr="0067343F">
        <w:rPr>
          <w:rFonts w:ascii="Consolas" w:hAnsi="Consolas"/>
          <w:sz w:val="28"/>
          <w:szCs w:val="28"/>
        </w:rPr>
        <w:t xml:space="preserve"> G  F \ G</w:t>
      </w:r>
    </w:p>
    <w:p w14:paraId="67BA2C69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you've lost that lovin' feeling now it's gone, gone, gone woh wo</w:t>
      </w:r>
    </w:p>
    <w:p w14:paraId="6C469DE5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6C244DA7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C     F     G             F               </w:t>
      </w:r>
      <w:proofErr w:type="gramStart"/>
      <w:r w:rsidRPr="0067343F">
        <w:rPr>
          <w:rFonts w:ascii="Consolas" w:hAnsi="Consolas"/>
          <w:sz w:val="28"/>
          <w:szCs w:val="28"/>
        </w:rPr>
        <w:t>C  F</w:t>
      </w:r>
      <w:proofErr w:type="gramEnd"/>
      <w:r w:rsidRPr="0067343F">
        <w:rPr>
          <w:rFonts w:ascii="Consolas" w:hAnsi="Consolas"/>
          <w:sz w:val="28"/>
          <w:szCs w:val="28"/>
        </w:rPr>
        <w:t xml:space="preserve"> G  F \ G</w:t>
      </w:r>
    </w:p>
    <w:p w14:paraId="47C3FC6C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Baby, baby, I'll get down on my knees for you</w:t>
      </w:r>
    </w:p>
    <w:p w14:paraId="44B7A5B5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C            F    G        F                </w:t>
      </w:r>
      <w:proofErr w:type="gramStart"/>
      <w:r w:rsidRPr="0067343F">
        <w:rPr>
          <w:rFonts w:ascii="Consolas" w:hAnsi="Consolas"/>
          <w:sz w:val="28"/>
          <w:szCs w:val="28"/>
        </w:rPr>
        <w:t>C  F</w:t>
      </w:r>
      <w:proofErr w:type="gramEnd"/>
      <w:r w:rsidRPr="0067343F">
        <w:rPr>
          <w:rFonts w:ascii="Consolas" w:hAnsi="Consolas"/>
          <w:sz w:val="28"/>
          <w:szCs w:val="28"/>
        </w:rPr>
        <w:t xml:space="preserve"> G  F \ G</w:t>
      </w:r>
    </w:p>
    <w:p w14:paraId="545CEEDD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If you would only love me, like you used to do</w:t>
      </w:r>
    </w:p>
    <w:p w14:paraId="0C447386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C        F       G       F                         </w:t>
      </w:r>
      <w:proofErr w:type="gramStart"/>
      <w:r w:rsidRPr="0067343F">
        <w:rPr>
          <w:rFonts w:ascii="Consolas" w:hAnsi="Consolas"/>
          <w:sz w:val="28"/>
          <w:szCs w:val="28"/>
        </w:rPr>
        <w:t>C  F</w:t>
      </w:r>
      <w:proofErr w:type="gramEnd"/>
      <w:r w:rsidRPr="0067343F">
        <w:rPr>
          <w:rFonts w:ascii="Consolas" w:hAnsi="Consolas"/>
          <w:sz w:val="28"/>
          <w:szCs w:val="28"/>
        </w:rPr>
        <w:t xml:space="preserve"> G  F \ G</w:t>
      </w:r>
    </w:p>
    <w:p w14:paraId="391089FC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We had a love, a love, a love you don't find every day</w:t>
      </w:r>
    </w:p>
    <w:p w14:paraId="4A8A6C20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C      F      G      F                  C   F </w:t>
      </w:r>
      <w:proofErr w:type="gramStart"/>
      <w:r w:rsidRPr="0067343F">
        <w:rPr>
          <w:rFonts w:ascii="Consolas" w:hAnsi="Consolas"/>
          <w:sz w:val="28"/>
          <w:szCs w:val="28"/>
        </w:rPr>
        <w:t>G  F</w:t>
      </w:r>
      <w:proofErr w:type="gramEnd"/>
      <w:r w:rsidRPr="0067343F">
        <w:rPr>
          <w:rFonts w:ascii="Consolas" w:hAnsi="Consolas"/>
          <w:sz w:val="28"/>
          <w:szCs w:val="28"/>
        </w:rPr>
        <w:t xml:space="preserve"> \ G</w:t>
      </w:r>
    </w:p>
    <w:p w14:paraId="3B62F0D3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So don't, don't, don't, don't let it slip away.</w:t>
      </w:r>
    </w:p>
    <w:p w14:paraId="5DBDA964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501839E5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     F     C         F               C      F</w:t>
      </w:r>
    </w:p>
    <w:p w14:paraId="4C71D47E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lastRenderedPageBreak/>
        <w:t>Baby, baby, Baby, you baby, I'm on my knees, oooo</w:t>
      </w:r>
    </w:p>
    <w:p w14:paraId="45F1B87F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C                F                 G</w:t>
      </w:r>
    </w:p>
    <w:p w14:paraId="653FA7FE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I need you </w:t>
      </w:r>
      <w:proofErr w:type="gramStart"/>
      <w:r w:rsidRPr="0067343F">
        <w:rPr>
          <w:rFonts w:ascii="Consolas" w:hAnsi="Consolas"/>
          <w:sz w:val="28"/>
          <w:szCs w:val="28"/>
        </w:rPr>
        <w:t>love,</w:t>
      </w:r>
      <w:proofErr w:type="gramEnd"/>
      <w:r w:rsidRPr="0067343F">
        <w:rPr>
          <w:rFonts w:ascii="Consolas" w:hAnsi="Consolas"/>
          <w:sz w:val="28"/>
          <w:szCs w:val="28"/>
        </w:rPr>
        <w:t xml:space="preserve"> I need you love, I need your love</w:t>
      </w:r>
    </w:p>
    <w:p w14:paraId="561C9C88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C              F              C              F</w:t>
      </w:r>
    </w:p>
    <w:p w14:paraId="22ADDE68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Bring on back, bring on back, bring on back, bring on back</w:t>
      </w:r>
    </w:p>
    <w:p w14:paraId="0339FCD3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62A4D13D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               Dm              G        C</w:t>
      </w:r>
    </w:p>
    <w:p w14:paraId="67FBFFE8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Bring back that loving feeling, woh that loving feeling</w:t>
      </w:r>
    </w:p>
    <w:p w14:paraId="49954398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    Dm                          Bb</w:t>
      </w:r>
    </w:p>
    <w:p w14:paraId="7E4EEFAA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Bring back that lovin' feeling, 'cause it's gone, gone, gone, and I</w:t>
      </w:r>
    </w:p>
    <w:p w14:paraId="354D379B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    </w:t>
      </w:r>
      <w:proofErr w:type="gramStart"/>
      <w:r w:rsidRPr="0067343F">
        <w:rPr>
          <w:rFonts w:ascii="Consolas" w:hAnsi="Consolas"/>
          <w:sz w:val="28"/>
          <w:szCs w:val="28"/>
        </w:rPr>
        <w:t>C  F</w:t>
      </w:r>
      <w:proofErr w:type="gramEnd"/>
      <w:r w:rsidRPr="0067343F">
        <w:rPr>
          <w:rFonts w:ascii="Consolas" w:hAnsi="Consolas"/>
          <w:sz w:val="28"/>
          <w:szCs w:val="28"/>
        </w:rPr>
        <w:t xml:space="preserve"> G  F \ G</w:t>
      </w:r>
    </w:p>
    <w:p w14:paraId="6E5B100B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can't go on woh wo</w:t>
      </w:r>
    </w:p>
    <w:p w14:paraId="368374ED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6C29768C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               Dm              G        C</w:t>
      </w:r>
    </w:p>
    <w:p w14:paraId="0DB5B985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Bring back that loving feeling, woh that loving feeling</w:t>
      </w:r>
    </w:p>
    <w:p w14:paraId="0F9AE315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    Dm                          Bb</w:t>
      </w:r>
    </w:p>
    <w:p w14:paraId="44066635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Bring back that lovin' feeling, 'cause it's gone, gone, gone, and I</w:t>
      </w:r>
    </w:p>
    <w:p w14:paraId="448BE754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               C</w:t>
      </w:r>
    </w:p>
    <w:p w14:paraId="463666D2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can't go on woh wo</w:t>
      </w:r>
    </w:p>
    <w:p w14:paraId="30134FF2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6FEEBF98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* Alternate:</w:t>
      </w:r>
    </w:p>
    <w:p w14:paraId="35390B67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68773885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Capo IV</w:t>
      </w:r>
    </w:p>
    <w:p w14:paraId="40C038CF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 xml:space="preserve"> </w:t>
      </w:r>
    </w:p>
    <w:p w14:paraId="295025A8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C   = A</w:t>
      </w:r>
    </w:p>
    <w:p w14:paraId="02C16A50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67343F">
        <w:rPr>
          <w:rFonts w:ascii="Consolas" w:hAnsi="Consolas"/>
          <w:sz w:val="28"/>
          <w:szCs w:val="28"/>
        </w:rPr>
        <w:t>Bb  =</w:t>
      </w:r>
      <w:proofErr w:type="gramEnd"/>
      <w:r w:rsidRPr="0067343F">
        <w:rPr>
          <w:rFonts w:ascii="Consolas" w:hAnsi="Consolas"/>
          <w:sz w:val="28"/>
          <w:szCs w:val="28"/>
        </w:rPr>
        <w:t xml:space="preserve"> G</w:t>
      </w:r>
    </w:p>
    <w:p w14:paraId="51182F17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67343F">
        <w:rPr>
          <w:rFonts w:ascii="Consolas" w:hAnsi="Consolas"/>
          <w:sz w:val="28"/>
          <w:szCs w:val="28"/>
        </w:rPr>
        <w:t>Dm  =</w:t>
      </w:r>
      <w:proofErr w:type="gramEnd"/>
      <w:r w:rsidRPr="0067343F">
        <w:rPr>
          <w:rFonts w:ascii="Consolas" w:hAnsi="Consolas"/>
          <w:sz w:val="28"/>
          <w:szCs w:val="28"/>
        </w:rPr>
        <w:t xml:space="preserve"> Bm</w:t>
      </w:r>
    </w:p>
    <w:p w14:paraId="27D36FC2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67343F">
        <w:rPr>
          <w:rFonts w:ascii="Consolas" w:hAnsi="Consolas"/>
          <w:sz w:val="28"/>
          <w:szCs w:val="28"/>
        </w:rPr>
        <w:t>Em  =</w:t>
      </w:r>
      <w:proofErr w:type="gramEnd"/>
      <w:r w:rsidRPr="0067343F">
        <w:rPr>
          <w:rFonts w:ascii="Consolas" w:hAnsi="Consolas"/>
          <w:sz w:val="28"/>
          <w:szCs w:val="28"/>
        </w:rPr>
        <w:t xml:space="preserve"> C#m</w:t>
      </w:r>
    </w:p>
    <w:p w14:paraId="75732D41" w14:textId="77777777" w:rsidR="0067343F" w:rsidRPr="0067343F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F   = D</w:t>
      </w:r>
    </w:p>
    <w:p w14:paraId="24623404" w14:textId="5E9C1743" w:rsidR="00B65149" w:rsidRPr="00B65149" w:rsidRDefault="0067343F" w:rsidP="0067343F">
      <w:pPr>
        <w:pStyle w:val="NoSpacing"/>
        <w:rPr>
          <w:rFonts w:ascii="Consolas" w:hAnsi="Consolas"/>
          <w:sz w:val="28"/>
          <w:szCs w:val="28"/>
        </w:rPr>
      </w:pPr>
      <w:r w:rsidRPr="0067343F">
        <w:rPr>
          <w:rFonts w:ascii="Consolas" w:hAnsi="Consolas"/>
          <w:sz w:val="28"/>
          <w:szCs w:val="28"/>
        </w:rPr>
        <w:t>G   = E</w:t>
      </w:r>
    </w:p>
    <w:sectPr w:rsidR="00B65149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3F"/>
    <w:rsid w:val="0067343F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284F"/>
  <w15:chartTrackingRefBased/>
  <w15:docId w15:val="{A82918FC-16B0-4D40-9B8F-6FFAE094D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2</TotalTime>
  <Pages>2</Pages>
  <Words>741</Words>
  <Characters>1855</Characters>
  <Application>Microsoft Office Word</Application>
  <DocSecurity>0</DocSecurity>
  <Lines>185</Lines>
  <Paragraphs>235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2021-11-04T18:11:00Z</dcterms:created>
  <dcterms:modified xsi:type="dcterms:W3CDTF">2021-11-04T18:13:00Z</dcterms:modified>
</cp:coreProperties>
</file>