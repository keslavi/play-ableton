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8EFC9" w14:textId="17621ED5" w:rsidR="00B65149" w:rsidRDefault="002F5275" w:rsidP="00B65149">
      <w:pPr>
        <w:pStyle w:val="Heading1"/>
      </w:pPr>
      <w:r>
        <w:t>C</w:t>
      </w:r>
      <w:r w:rsidR="00E45E7A">
        <w:tab/>
      </w:r>
      <w:r>
        <w:t>Feeling All Right</w:t>
      </w:r>
    </w:p>
    <w:p w14:paraId="1BF3681A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Seems I've got to have a change of scene</w:t>
      </w:r>
    </w:p>
    <w:p w14:paraId="63ED5E5F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Every night I have the strangest dreams</w:t>
      </w:r>
    </w:p>
    <w:p w14:paraId="244A53CE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Imprisoned by the way it could have been</w:t>
      </w:r>
    </w:p>
    <w:p w14:paraId="527DD1E3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Left here on my own or so it seems</w:t>
      </w:r>
    </w:p>
    <w:p w14:paraId="3FE9D951" w14:textId="20FBAD8D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I've got to leave before I start to scream</w:t>
      </w:r>
    </w:p>
    <w:p w14:paraId="0942C8D4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Won't someone lock the door and turn the key</w:t>
      </w:r>
    </w:p>
    <w:p w14:paraId="0BF6DF6C" w14:textId="77777777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</w:p>
    <w:p w14:paraId="621F1CAB" w14:textId="48AF665D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Feeling alright (oh, no)</w:t>
      </w:r>
    </w:p>
    <w:p w14:paraId="5E9BBA0A" w14:textId="47930BC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I'm not feeling too good myself (on, no)</w:t>
      </w:r>
    </w:p>
    <w:p w14:paraId="173CFD62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If I </w:t>
      </w:r>
      <w:proofErr w:type="gramStart"/>
      <w:r w:rsidRPr="002F5275">
        <w:rPr>
          <w:rFonts w:ascii="Consolas" w:hAnsi="Consolas"/>
          <w:sz w:val="28"/>
          <w:szCs w:val="28"/>
        </w:rPr>
        <w:t>feeling</w:t>
      </w:r>
      <w:proofErr w:type="gramEnd"/>
      <w:r w:rsidRPr="002F5275">
        <w:rPr>
          <w:rFonts w:ascii="Consolas" w:hAnsi="Consolas"/>
          <w:sz w:val="28"/>
          <w:szCs w:val="28"/>
        </w:rPr>
        <w:t xml:space="preserve"> alright (oh, no)</w:t>
      </w:r>
    </w:p>
    <w:p w14:paraId="19D153B9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I'm not feeling that good myself, yeah (oh, no)</w:t>
      </w:r>
    </w:p>
    <w:p w14:paraId="44CFFE21" w14:textId="0A8D91B4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</w:p>
    <w:p w14:paraId="0E859FC0" w14:textId="18E5D95A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Boy, you sure took me for one big ride</w:t>
      </w:r>
    </w:p>
    <w:p w14:paraId="374E3D6D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And even now I </w:t>
      </w:r>
      <w:proofErr w:type="gramStart"/>
      <w:r w:rsidRPr="002F5275">
        <w:rPr>
          <w:rFonts w:ascii="Consolas" w:hAnsi="Consolas"/>
          <w:sz w:val="28"/>
          <w:szCs w:val="28"/>
        </w:rPr>
        <w:t>sit</w:t>
      </w:r>
      <w:proofErr w:type="gramEnd"/>
      <w:r w:rsidRPr="002F5275">
        <w:rPr>
          <w:rFonts w:ascii="Consolas" w:hAnsi="Consolas"/>
          <w:sz w:val="28"/>
          <w:szCs w:val="28"/>
        </w:rPr>
        <w:t xml:space="preserve"> and I wonder why</w:t>
      </w:r>
    </w:p>
    <w:p w14:paraId="4F974CAC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That when I think of </w:t>
      </w:r>
      <w:proofErr w:type="gramStart"/>
      <w:r w:rsidRPr="002F5275">
        <w:rPr>
          <w:rFonts w:ascii="Consolas" w:hAnsi="Consolas"/>
          <w:sz w:val="28"/>
          <w:szCs w:val="28"/>
        </w:rPr>
        <w:t>you</w:t>
      </w:r>
      <w:proofErr w:type="gramEnd"/>
      <w:r w:rsidRPr="002F5275">
        <w:rPr>
          <w:rFonts w:ascii="Consolas" w:hAnsi="Consolas"/>
          <w:sz w:val="28"/>
          <w:szCs w:val="28"/>
        </w:rPr>
        <w:t xml:space="preserve"> I stop myself from crying</w:t>
      </w:r>
    </w:p>
    <w:p w14:paraId="7A6546A9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I just can't waste my </w:t>
      </w:r>
      <w:proofErr w:type="gramStart"/>
      <w:r w:rsidRPr="002F5275">
        <w:rPr>
          <w:rFonts w:ascii="Consolas" w:hAnsi="Consolas"/>
          <w:sz w:val="28"/>
          <w:szCs w:val="28"/>
        </w:rPr>
        <w:t>time,</w:t>
      </w:r>
      <w:proofErr w:type="gramEnd"/>
      <w:r w:rsidRPr="002F5275">
        <w:rPr>
          <w:rFonts w:ascii="Consolas" w:hAnsi="Consolas"/>
          <w:sz w:val="28"/>
          <w:szCs w:val="28"/>
        </w:rPr>
        <w:t xml:space="preserve"> I must keep trying</w:t>
      </w:r>
    </w:p>
    <w:p w14:paraId="1A54BBFB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Got to stop believing in all your lies</w:t>
      </w:r>
    </w:p>
    <w:p w14:paraId="3FBC45F4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2F5275">
        <w:rPr>
          <w:rFonts w:ascii="Consolas" w:hAnsi="Consolas"/>
          <w:sz w:val="28"/>
          <w:szCs w:val="28"/>
        </w:rPr>
        <w:t>'Cause</w:t>
      </w:r>
      <w:proofErr w:type="spellEnd"/>
      <w:r w:rsidRPr="002F5275">
        <w:rPr>
          <w:rFonts w:ascii="Consolas" w:hAnsi="Consolas"/>
          <w:sz w:val="28"/>
          <w:szCs w:val="28"/>
        </w:rPr>
        <w:t xml:space="preserve"> there's </w:t>
      </w:r>
      <w:proofErr w:type="spellStart"/>
      <w:proofErr w:type="gramStart"/>
      <w:r w:rsidRPr="002F5275">
        <w:rPr>
          <w:rFonts w:ascii="Consolas" w:hAnsi="Consolas"/>
          <w:sz w:val="28"/>
          <w:szCs w:val="28"/>
        </w:rPr>
        <w:t>to</w:t>
      </w:r>
      <w:proofErr w:type="spellEnd"/>
      <w:proofErr w:type="gramEnd"/>
      <w:r w:rsidRPr="002F5275">
        <w:rPr>
          <w:rFonts w:ascii="Consolas" w:hAnsi="Consolas"/>
          <w:sz w:val="28"/>
          <w:szCs w:val="28"/>
        </w:rPr>
        <w:t xml:space="preserve"> much to do before I die, hey</w:t>
      </w:r>
    </w:p>
    <w:p w14:paraId="4267AF34" w14:textId="77777777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</w:p>
    <w:p w14:paraId="6CB106CD" w14:textId="678DB50D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&gt;&lt;solo&gt;</w:t>
      </w:r>
    </w:p>
    <w:p w14:paraId="499AE397" w14:textId="77777777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</w:p>
    <w:p w14:paraId="0CCEF49B" w14:textId="7DD40398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Don't you get to lost in all I say</w:t>
      </w:r>
    </w:p>
    <w:p w14:paraId="7A8A9CB8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Yeah, but at the time you know, I really felt that way</w:t>
      </w:r>
    </w:p>
    <w:p w14:paraId="32AB4AD0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But that was then and now you know it's today</w:t>
      </w:r>
    </w:p>
    <w:p w14:paraId="7061CCB9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 can't escape I guess I'm here to stay</w:t>
      </w:r>
    </w:p>
    <w:p w14:paraId="72F7DA21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2F5275">
        <w:rPr>
          <w:rFonts w:ascii="Consolas" w:hAnsi="Consolas"/>
          <w:sz w:val="28"/>
          <w:szCs w:val="28"/>
        </w:rPr>
        <w:t>'Til</w:t>
      </w:r>
      <w:proofErr w:type="spellEnd"/>
      <w:r w:rsidRPr="002F5275">
        <w:rPr>
          <w:rFonts w:ascii="Consolas" w:hAnsi="Consolas"/>
          <w:sz w:val="28"/>
          <w:szCs w:val="28"/>
        </w:rPr>
        <w:t xml:space="preserve"> someone comes along and take my place</w:t>
      </w:r>
    </w:p>
    <w:p w14:paraId="297806D2" w14:textId="77777777" w:rsidR="002F5275" w:rsidRP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With a different name or in a different place</w:t>
      </w:r>
    </w:p>
    <w:p w14:paraId="3E317620" w14:textId="77777777" w:rsidR="002F5275" w:rsidRDefault="002F5275" w:rsidP="002F5275">
      <w:pPr>
        <w:pStyle w:val="NoSpacing"/>
        <w:rPr>
          <w:rFonts w:ascii="Consolas" w:hAnsi="Consolas"/>
          <w:sz w:val="28"/>
          <w:szCs w:val="28"/>
        </w:rPr>
      </w:pPr>
    </w:p>
    <w:p w14:paraId="7CAA703D" w14:textId="5619FDFB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Feeling alright (oh, no)</w:t>
      </w:r>
    </w:p>
    <w:p w14:paraId="31A0DF14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I'm not feeling that good myself (oh, no)</w:t>
      </w:r>
    </w:p>
    <w:p w14:paraId="039AD31E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Feeling alright, I don't know why's that, hey (oh, no)</w:t>
      </w:r>
    </w:p>
    <w:p w14:paraId="65A1D8FF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I'm not feeling that good myself (oh, no)</w:t>
      </w:r>
    </w:p>
    <w:p w14:paraId="0D0EAA32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Oh, you're feeling alright (oh, no)</w:t>
      </w:r>
    </w:p>
    <w:p w14:paraId="06A407CD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Yeah, I'm not feeling that good myself (oh, no)</w:t>
      </w:r>
    </w:p>
    <w:p w14:paraId="5DCBE976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Oh-oh, woah, I'm lonely</w:t>
      </w:r>
    </w:p>
    <w:p w14:paraId="72C8313A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But I'm not feeling good myself (oh, no)</w:t>
      </w:r>
    </w:p>
    <w:p w14:paraId="0515645A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You can turn away</w:t>
      </w:r>
    </w:p>
    <w:p w14:paraId="20B781ED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Feeling alright (oh, no)</w:t>
      </w:r>
    </w:p>
    <w:p w14:paraId="3B002189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>Ahh, I'm not feeling too good myself, I tell you (oh, no)</w:t>
      </w:r>
    </w:p>
    <w:p w14:paraId="0F1366B4" w14:textId="77777777" w:rsidR="002F5275" w:rsidRPr="002F5275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Oh, you </w:t>
      </w:r>
      <w:proofErr w:type="gramStart"/>
      <w:r w:rsidRPr="002F5275">
        <w:rPr>
          <w:rFonts w:ascii="Consolas" w:hAnsi="Consolas"/>
          <w:sz w:val="28"/>
          <w:szCs w:val="28"/>
        </w:rPr>
        <w:t>feeling</w:t>
      </w:r>
      <w:proofErr w:type="gramEnd"/>
      <w:r w:rsidRPr="002F5275">
        <w:rPr>
          <w:rFonts w:ascii="Consolas" w:hAnsi="Consolas"/>
          <w:sz w:val="28"/>
          <w:szCs w:val="28"/>
        </w:rPr>
        <w:t xml:space="preserve"> alright now (oh, no)</w:t>
      </w:r>
    </w:p>
    <w:p w14:paraId="4673D90C" w14:textId="7657CA60" w:rsidR="0047693B" w:rsidRPr="00B65149" w:rsidRDefault="002F5275" w:rsidP="002F5275">
      <w:pPr>
        <w:pStyle w:val="NoSpacing"/>
        <w:ind w:left="720"/>
        <w:rPr>
          <w:rFonts w:ascii="Consolas" w:hAnsi="Consolas"/>
          <w:sz w:val="28"/>
          <w:szCs w:val="28"/>
        </w:rPr>
      </w:pPr>
      <w:r w:rsidRPr="002F5275">
        <w:rPr>
          <w:rFonts w:ascii="Consolas" w:hAnsi="Consolas"/>
          <w:sz w:val="28"/>
          <w:szCs w:val="28"/>
        </w:rPr>
        <w:t xml:space="preserve">Hey, I don't feel okay this </w:t>
      </w:r>
      <w:proofErr w:type="spellStart"/>
      <w:r w:rsidRPr="002F5275">
        <w:rPr>
          <w:rFonts w:ascii="Consolas" w:hAnsi="Consolas"/>
          <w:sz w:val="28"/>
          <w:szCs w:val="28"/>
        </w:rPr>
        <w:t>mornin</w:t>
      </w:r>
      <w:proofErr w:type="spellEnd"/>
      <w:r w:rsidRPr="002F5275">
        <w:rPr>
          <w:rFonts w:ascii="Consolas" w:hAnsi="Consolas"/>
          <w:sz w:val="28"/>
          <w:szCs w:val="28"/>
        </w:rPr>
        <w:t>' (oh, no)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75"/>
    <w:rsid w:val="00057E6E"/>
    <w:rsid w:val="00177ED7"/>
    <w:rsid w:val="002F5275"/>
    <w:rsid w:val="0047693B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D55D"/>
  <w15:chartTrackingRefBased/>
  <w15:docId w15:val="{6664ECA1-A267-4D66-ACC1-B804760C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2022-11-05T01:08:00Z</dcterms:created>
  <dcterms:modified xsi:type="dcterms:W3CDTF">2022-11-05T01:12:00Z</dcterms:modified>
</cp:coreProperties>
</file>