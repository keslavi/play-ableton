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BEED0" w14:textId="03A423F2" w:rsidR="00B65149" w:rsidRDefault="006520AC" w:rsidP="00B65149">
      <w:pPr>
        <w:pStyle w:val="Heading1"/>
      </w:pPr>
      <w:r>
        <w:t>Fm</w:t>
      </w:r>
      <w:r w:rsidR="00E45E7A">
        <w:tab/>
      </w:r>
      <w:r>
        <w:t>Baby Come Back 78bpm</w:t>
      </w:r>
    </w:p>
    <w:p w14:paraId="60D345B4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</w:p>
    <w:p w14:paraId="2425FAC9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>|Ab/Bb     |Gm      |Ab/Bb     |Gm        |</w:t>
      </w:r>
    </w:p>
    <w:p w14:paraId="6012B62D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>|</w:t>
      </w:r>
      <w:proofErr w:type="gramStart"/>
      <w:r w:rsidRPr="006520AC">
        <w:rPr>
          <w:rFonts w:ascii="Consolas" w:hAnsi="Consolas"/>
          <w:sz w:val="28"/>
          <w:szCs w:val="28"/>
        </w:rPr>
        <w:t>|:Ab</w:t>
      </w:r>
      <w:proofErr w:type="gramEnd"/>
      <w:r w:rsidRPr="006520AC">
        <w:rPr>
          <w:rFonts w:ascii="Consolas" w:hAnsi="Consolas"/>
          <w:sz w:val="28"/>
          <w:szCs w:val="28"/>
        </w:rPr>
        <w:t>/Bb     |Gm      |Ab/Bb     |Gm  Cm7   :||</w:t>
      </w:r>
    </w:p>
    <w:p w14:paraId="48E3CF4A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 </w:t>
      </w:r>
    </w:p>
    <w:p w14:paraId="669415C8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>|2/4 NC |Ab/Bb                             |Gm             |</w:t>
      </w:r>
    </w:p>
    <w:p w14:paraId="5A1499EF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>Spending all my nights, all my money going out on the town</w:t>
      </w:r>
    </w:p>
    <w:p w14:paraId="63623E76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>|Ab/Bb                                  |Gm</w:t>
      </w:r>
    </w:p>
    <w:p w14:paraId="4B033080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Doing anything just to get you </w:t>
      </w:r>
      <w:proofErr w:type="gramStart"/>
      <w:r w:rsidRPr="006520AC">
        <w:rPr>
          <w:rFonts w:ascii="Consolas" w:hAnsi="Consolas"/>
          <w:sz w:val="28"/>
          <w:szCs w:val="28"/>
        </w:rPr>
        <w:t>off of</w:t>
      </w:r>
      <w:proofErr w:type="gramEnd"/>
      <w:r w:rsidRPr="006520AC">
        <w:rPr>
          <w:rFonts w:ascii="Consolas" w:hAnsi="Consolas"/>
          <w:sz w:val="28"/>
          <w:szCs w:val="28"/>
        </w:rPr>
        <w:t xml:space="preserve"> my mind </w:t>
      </w:r>
    </w:p>
    <w:p w14:paraId="54686D19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             |Ab/Bb                              |Gm             |</w:t>
      </w:r>
    </w:p>
    <w:p w14:paraId="452E46AD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But when the morning comes, I'm right back where I started again </w:t>
      </w:r>
    </w:p>
    <w:p w14:paraId="1B5A3896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>|Ab/Bb                                  |Bb/C   C</w:t>
      </w:r>
    </w:p>
    <w:p w14:paraId="6F398EE2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Trying to forget you is just a waste of time </w:t>
      </w:r>
    </w:p>
    <w:p w14:paraId="0E2B5D61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 </w:t>
      </w:r>
    </w:p>
    <w:p w14:paraId="30AA0DA8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         |Abmaj7            |Gm7       Cm7</w:t>
      </w:r>
    </w:p>
    <w:p w14:paraId="06DAC173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>Baby come back, any kind of fool could see</w:t>
      </w:r>
    </w:p>
    <w:p w14:paraId="113BFCF9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         |Fm7         Gm7                  |Cm7 Bb/D Cm7 Fm7 Cm7 Gm7|</w:t>
      </w:r>
    </w:p>
    <w:p w14:paraId="456485AB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There was something in everything about you </w:t>
      </w:r>
    </w:p>
    <w:p w14:paraId="3C68C737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         |Abmaj7                 |Gm7   Cm7</w:t>
      </w:r>
    </w:p>
    <w:p w14:paraId="1AAF5782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Baby come </w:t>
      </w:r>
      <w:proofErr w:type="gramStart"/>
      <w:r w:rsidRPr="006520AC">
        <w:rPr>
          <w:rFonts w:ascii="Consolas" w:hAnsi="Consolas"/>
          <w:sz w:val="28"/>
          <w:szCs w:val="28"/>
        </w:rPr>
        <w:t>back,</w:t>
      </w:r>
      <w:proofErr w:type="gramEnd"/>
      <w:r w:rsidRPr="006520AC">
        <w:rPr>
          <w:rFonts w:ascii="Consolas" w:hAnsi="Consolas"/>
          <w:sz w:val="28"/>
          <w:szCs w:val="28"/>
        </w:rPr>
        <w:t xml:space="preserve"> you can blame it all on me </w:t>
      </w:r>
    </w:p>
    <w:p w14:paraId="53BCD77D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      |Fm7         Gm7                  |Cm7    Dbmaj</w:t>
      </w:r>
      <w:proofErr w:type="gramStart"/>
      <w:r w:rsidRPr="006520AC">
        <w:rPr>
          <w:rFonts w:ascii="Consolas" w:hAnsi="Consolas"/>
          <w:sz w:val="28"/>
          <w:szCs w:val="28"/>
        </w:rPr>
        <w:t>7  |</w:t>
      </w:r>
      <w:proofErr w:type="gramEnd"/>
    </w:p>
    <w:p w14:paraId="0EA3B845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I was wrong, and I just can't live without you </w:t>
      </w:r>
    </w:p>
    <w:p w14:paraId="39E0EB16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 </w:t>
      </w:r>
    </w:p>
    <w:p w14:paraId="04A7716E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>|Ab/Bb       |Gm       |</w:t>
      </w:r>
    </w:p>
    <w:p w14:paraId="26B7328C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 </w:t>
      </w:r>
    </w:p>
    <w:p w14:paraId="5D1AF76E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>|Ab/Bb                          |Gm             |</w:t>
      </w:r>
    </w:p>
    <w:p w14:paraId="6E93173E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All day long, wearing a mask of false bravado </w:t>
      </w:r>
    </w:p>
    <w:p w14:paraId="1BEF8F06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>|Ab/Bb                                  |Gm</w:t>
      </w:r>
    </w:p>
    <w:p w14:paraId="504EA96D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Trying to keep up the smile that hides a tear </w:t>
      </w:r>
    </w:p>
    <w:p w14:paraId="74C6A90A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          |Ab/Bb                          |Gm             |</w:t>
      </w:r>
    </w:p>
    <w:p w14:paraId="044FDACC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But as the sun goes down, I get that empty feeling again </w:t>
      </w:r>
    </w:p>
    <w:p w14:paraId="068988D3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>|Ab/Bb                         |Bb/C   C</w:t>
      </w:r>
    </w:p>
    <w:p w14:paraId="6552A96B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How I wish to God that you were here </w:t>
      </w:r>
    </w:p>
    <w:p w14:paraId="2F3A5280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 </w:t>
      </w:r>
    </w:p>
    <w:p w14:paraId="6B7BD02A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>Baby come back</w:t>
      </w:r>
      <w:proofErr w:type="gramStart"/>
      <w:r w:rsidRPr="006520AC">
        <w:rPr>
          <w:rFonts w:ascii="Consolas" w:hAnsi="Consolas"/>
          <w:sz w:val="28"/>
          <w:szCs w:val="28"/>
        </w:rPr>
        <w:t>.....</w:t>
      </w:r>
      <w:proofErr w:type="gramEnd"/>
    </w:p>
    <w:p w14:paraId="07EDC908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 </w:t>
      </w:r>
    </w:p>
    <w:p w14:paraId="4845EF6E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>|Bb       |</w:t>
      </w:r>
    </w:p>
    <w:p w14:paraId="3DFF194A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 </w:t>
      </w:r>
    </w:p>
    <w:p w14:paraId="7E7A0CE9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>|Gbmaj7                  |Dbmaj7       |</w:t>
      </w:r>
    </w:p>
    <w:p w14:paraId="2B4E4F77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Now that I put it all together </w:t>
      </w:r>
    </w:p>
    <w:p w14:paraId="764B55C7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>|Gbmaj7                       |Dbmaj7       |</w:t>
      </w:r>
    </w:p>
    <w:p w14:paraId="4326B36C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>Give me the chance to make you see</w:t>
      </w:r>
    </w:p>
    <w:p w14:paraId="3EBE0117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lastRenderedPageBreak/>
        <w:t>|Gbmaj7                  |Fm7         Bb        |</w:t>
      </w:r>
    </w:p>
    <w:p w14:paraId="1A3C9471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Have you used up all the love in your heart </w:t>
      </w:r>
    </w:p>
    <w:p w14:paraId="211778A9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>|Bb                              |Bb                   |</w:t>
      </w:r>
    </w:p>
    <w:p w14:paraId="1C7CBB6C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Nothing left for me, ain't there nothing left for me </w:t>
      </w:r>
    </w:p>
    <w:p w14:paraId="782ED168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 </w:t>
      </w:r>
    </w:p>
    <w:p w14:paraId="3724854F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|2/4 </w:t>
      </w:r>
      <w:proofErr w:type="gramStart"/>
      <w:r w:rsidRPr="006520AC">
        <w:rPr>
          <w:rFonts w:ascii="Consolas" w:hAnsi="Consolas"/>
          <w:sz w:val="28"/>
          <w:szCs w:val="28"/>
        </w:rPr>
        <w:t>NC  |</w:t>
      </w:r>
      <w:proofErr w:type="gramEnd"/>
      <w:r w:rsidRPr="006520AC">
        <w:rPr>
          <w:rFonts w:ascii="Consolas" w:hAnsi="Consolas"/>
          <w:sz w:val="28"/>
          <w:szCs w:val="28"/>
        </w:rPr>
        <w:t>Abmaj7            |Gm        Cm7</w:t>
      </w:r>
    </w:p>
    <w:p w14:paraId="0F1AEB5D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>Baby come back, any kind of fool could see</w:t>
      </w:r>
    </w:p>
    <w:p w14:paraId="16C40317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         |Fm7         Gm7                  |Cm7 Bb/D Cm7 Fm7 Cm7 Gm7|</w:t>
      </w:r>
    </w:p>
    <w:p w14:paraId="78B73496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There was something in everything about you </w:t>
      </w:r>
    </w:p>
    <w:p w14:paraId="27695747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         |Abmaj7                 |Gm    Cm7</w:t>
      </w:r>
    </w:p>
    <w:p w14:paraId="0F461124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Baby come </w:t>
      </w:r>
      <w:proofErr w:type="gramStart"/>
      <w:r w:rsidRPr="006520AC">
        <w:rPr>
          <w:rFonts w:ascii="Consolas" w:hAnsi="Consolas"/>
          <w:sz w:val="28"/>
          <w:szCs w:val="28"/>
        </w:rPr>
        <w:t>back,</w:t>
      </w:r>
      <w:proofErr w:type="gramEnd"/>
      <w:r w:rsidRPr="006520AC">
        <w:rPr>
          <w:rFonts w:ascii="Consolas" w:hAnsi="Consolas"/>
          <w:sz w:val="28"/>
          <w:szCs w:val="28"/>
        </w:rPr>
        <w:t xml:space="preserve"> you can blame it all on me </w:t>
      </w:r>
    </w:p>
    <w:p w14:paraId="0E0C5D76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      |Fm7         Gm7                 |Cm7    Dbmaj</w:t>
      </w:r>
      <w:proofErr w:type="gramStart"/>
      <w:r w:rsidRPr="006520AC">
        <w:rPr>
          <w:rFonts w:ascii="Consolas" w:hAnsi="Consolas"/>
          <w:sz w:val="28"/>
          <w:szCs w:val="28"/>
        </w:rPr>
        <w:t>7  |</w:t>
      </w:r>
      <w:proofErr w:type="gramEnd"/>
    </w:p>
    <w:p w14:paraId="0B6A2102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I was wrong, and I just can't live without you </w:t>
      </w:r>
    </w:p>
    <w:p w14:paraId="0180F27E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 </w:t>
      </w:r>
    </w:p>
    <w:p w14:paraId="4AE3780E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      |Fm7         Gm7            |Cm7 Bb/D Cm7 Fm7 Cm7 Gm7|</w:t>
      </w:r>
    </w:p>
    <w:p w14:paraId="13819857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I was wrong, and I just can't live </w:t>
      </w:r>
    </w:p>
    <w:p w14:paraId="6DBE0C15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 </w:t>
      </w:r>
    </w:p>
    <w:p w14:paraId="2EE27099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>|Abmaj</w:t>
      </w:r>
      <w:proofErr w:type="gramStart"/>
      <w:r w:rsidRPr="006520AC">
        <w:rPr>
          <w:rFonts w:ascii="Consolas" w:hAnsi="Consolas"/>
          <w:sz w:val="28"/>
          <w:szCs w:val="28"/>
        </w:rPr>
        <w:t>7  |</w:t>
      </w:r>
      <w:proofErr w:type="gramEnd"/>
      <w:r w:rsidRPr="006520AC">
        <w:rPr>
          <w:rFonts w:ascii="Consolas" w:hAnsi="Consolas"/>
          <w:sz w:val="28"/>
          <w:szCs w:val="28"/>
        </w:rPr>
        <w:t>Gm   Cm7  |Fm  Gm7   |Cm7 Bb/D Cm7 Fm7 Cm7 Gm7|</w:t>
      </w:r>
    </w:p>
    <w:p w14:paraId="400677DF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>|Abmaj</w:t>
      </w:r>
      <w:proofErr w:type="gramStart"/>
      <w:r w:rsidRPr="006520AC">
        <w:rPr>
          <w:rFonts w:ascii="Consolas" w:hAnsi="Consolas"/>
          <w:sz w:val="28"/>
          <w:szCs w:val="28"/>
        </w:rPr>
        <w:t>7  |</w:t>
      </w:r>
      <w:proofErr w:type="gramEnd"/>
      <w:r w:rsidRPr="006520AC">
        <w:rPr>
          <w:rFonts w:ascii="Consolas" w:hAnsi="Consolas"/>
          <w:sz w:val="28"/>
          <w:szCs w:val="28"/>
        </w:rPr>
        <w:t>Gm   Cm7  |Fm  Gm7   |Cm7 Bb/D Cm7 Fm7 |</w:t>
      </w:r>
    </w:p>
    <w:p w14:paraId="53317B21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>|Abmaj</w:t>
      </w:r>
      <w:proofErr w:type="gramStart"/>
      <w:r w:rsidRPr="006520AC">
        <w:rPr>
          <w:rFonts w:ascii="Consolas" w:hAnsi="Consolas"/>
          <w:sz w:val="28"/>
          <w:szCs w:val="28"/>
        </w:rPr>
        <w:t>7  |</w:t>
      </w:r>
      <w:proofErr w:type="gramEnd"/>
      <w:r w:rsidRPr="006520AC">
        <w:rPr>
          <w:rFonts w:ascii="Consolas" w:hAnsi="Consolas"/>
          <w:sz w:val="28"/>
          <w:szCs w:val="28"/>
        </w:rPr>
        <w:t>Gm   Cm7  |Fm  Gm7   |Cm7 Bb/D Cm7 Fm7 Cm7 Gm7|</w:t>
      </w:r>
    </w:p>
    <w:p w14:paraId="2C4D8804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                                                Rep &amp; Fade</w:t>
      </w:r>
    </w:p>
    <w:p w14:paraId="3567D1ED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 </w:t>
      </w:r>
    </w:p>
    <w:p w14:paraId="6AED4E15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>Baby come back, any kind of fool could see</w:t>
      </w:r>
    </w:p>
    <w:p w14:paraId="2CD9656E" w14:textId="77777777" w:rsidR="006520AC" w:rsidRPr="006520AC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>There was something in everything about you</w:t>
      </w:r>
    </w:p>
    <w:p w14:paraId="10F58C0A" w14:textId="2B14F2B9" w:rsidR="0047693B" w:rsidRPr="00B65149" w:rsidRDefault="006520AC" w:rsidP="006520AC">
      <w:pPr>
        <w:pStyle w:val="NoSpacing"/>
        <w:rPr>
          <w:rFonts w:ascii="Consolas" w:hAnsi="Consolas"/>
          <w:sz w:val="28"/>
          <w:szCs w:val="28"/>
        </w:rPr>
      </w:pPr>
      <w:r w:rsidRPr="006520AC">
        <w:rPr>
          <w:rFonts w:ascii="Consolas" w:hAnsi="Consolas"/>
          <w:sz w:val="28"/>
          <w:szCs w:val="28"/>
        </w:rPr>
        <w:t xml:space="preserve">Baby come </w:t>
      </w:r>
      <w:proofErr w:type="gramStart"/>
      <w:r w:rsidRPr="006520AC">
        <w:rPr>
          <w:rFonts w:ascii="Consolas" w:hAnsi="Consolas"/>
          <w:sz w:val="28"/>
          <w:szCs w:val="28"/>
        </w:rPr>
        <w:t>back,</w:t>
      </w:r>
      <w:proofErr w:type="gramEnd"/>
      <w:r w:rsidRPr="006520AC">
        <w:rPr>
          <w:rFonts w:ascii="Consolas" w:hAnsi="Consolas"/>
          <w:sz w:val="28"/>
          <w:szCs w:val="28"/>
        </w:rPr>
        <w:t xml:space="preserve"> you can blame it all on me</w:t>
      </w:r>
    </w:p>
    <w:sectPr w:rsidR="0047693B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AC"/>
    <w:rsid w:val="00057E6E"/>
    <w:rsid w:val="00177ED7"/>
    <w:rsid w:val="0047693B"/>
    <w:rsid w:val="006520AC"/>
    <w:rsid w:val="006651D0"/>
    <w:rsid w:val="007478DF"/>
    <w:rsid w:val="00B65149"/>
    <w:rsid w:val="00BB22E0"/>
    <w:rsid w:val="00E4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64F7A"/>
  <w15:chartTrackingRefBased/>
  <w15:docId w15:val="{22A93122-C5E7-4308-816F-8EDE99E4C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%20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 Book.dotx</Template>
  <TotalTime>7</TotalTime>
  <Pages>2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</cp:lastModifiedBy>
  <cp:revision>1</cp:revision>
  <dcterms:created xsi:type="dcterms:W3CDTF">2022-11-25T01:47:00Z</dcterms:created>
  <dcterms:modified xsi:type="dcterms:W3CDTF">2022-11-25T01:54:00Z</dcterms:modified>
</cp:coreProperties>
</file>