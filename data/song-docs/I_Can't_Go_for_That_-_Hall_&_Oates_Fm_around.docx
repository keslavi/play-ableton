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440A06" w14:textId="58C2144B" w:rsidR="00B65149" w:rsidRDefault="009251BC" w:rsidP="00B65149">
      <w:pPr>
        <w:pStyle w:val="Heading1"/>
      </w:pPr>
      <w:r>
        <w:t>G</w:t>
      </w:r>
      <w:r w:rsidR="005C313B">
        <w:tab/>
      </w:r>
      <w:r>
        <w:t>Here I Go Again</w:t>
      </w:r>
    </w:p>
    <w:p w14:paraId="729B9D92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[Intro]</w:t>
      </w:r>
    </w:p>
    <w:p w14:paraId="56F8D69D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| </w:t>
      </w:r>
      <w:proofErr w:type="gramStart"/>
      <w:r w:rsidRPr="009251BC">
        <w:rPr>
          <w:rFonts w:ascii="Consolas" w:hAnsi="Consolas"/>
          <w:sz w:val="28"/>
          <w:szCs w:val="28"/>
        </w:rPr>
        <w:t>G  D</w:t>
      </w:r>
      <w:proofErr w:type="gramEnd"/>
      <w:r w:rsidRPr="009251BC">
        <w:rPr>
          <w:rFonts w:ascii="Consolas" w:hAnsi="Consolas"/>
          <w:sz w:val="28"/>
          <w:szCs w:val="28"/>
        </w:rPr>
        <w:t xml:space="preserve">    | C       | G  D    | C       |</w:t>
      </w:r>
    </w:p>
    <w:p w14:paraId="234E1715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</w:t>
      </w:r>
    </w:p>
    <w:p w14:paraId="05D85680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[Verse 1]</w:t>
      </w:r>
    </w:p>
    <w:p w14:paraId="577B261E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G         D              C     D</w:t>
      </w:r>
    </w:p>
    <w:p w14:paraId="2A7240E4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I don't know where I'm going,</w:t>
      </w:r>
    </w:p>
    <w:p w14:paraId="7C302532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G       D                    C    D</w:t>
      </w:r>
    </w:p>
    <w:p w14:paraId="5E0FDC1C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but I sure know where I've been.</w:t>
      </w:r>
    </w:p>
    <w:p w14:paraId="217BFC36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G                D           C                   G/B</w:t>
      </w:r>
    </w:p>
    <w:p w14:paraId="2C875585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Hanging </w:t>
      </w:r>
      <w:proofErr w:type="gramStart"/>
      <w:r w:rsidRPr="009251BC">
        <w:rPr>
          <w:rFonts w:ascii="Consolas" w:hAnsi="Consolas"/>
          <w:sz w:val="28"/>
          <w:szCs w:val="28"/>
        </w:rPr>
        <w:t>on</w:t>
      </w:r>
      <w:proofErr w:type="gramEnd"/>
      <w:r w:rsidRPr="009251BC">
        <w:rPr>
          <w:rFonts w:ascii="Consolas" w:hAnsi="Consolas"/>
          <w:sz w:val="28"/>
          <w:szCs w:val="28"/>
        </w:rPr>
        <w:t xml:space="preserve"> the promises in songs of yesterday.</w:t>
      </w:r>
    </w:p>
    <w:p w14:paraId="5EE8A81B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Am                        D</w:t>
      </w:r>
    </w:p>
    <w:p w14:paraId="1E85F704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 And I've made up my mind,</w:t>
      </w:r>
    </w:p>
    <w:p w14:paraId="14621AD0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Am                         D</w:t>
      </w:r>
    </w:p>
    <w:p w14:paraId="12AB668C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 I </w:t>
      </w:r>
      <w:proofErr w:type="spellStart"/>
      <w:r w:rsidRPr="009251BC">
        <w:rPr>
          <w:rFonts w:ascii="Consolas" w:hAnsi="Consolas"/>
          <w:sz w:val="28"/>
          <w:szCs w:val="28"/>
        </w:rPr>
        <w:t>ain't</w:t>
      </w:r>
      <w:proofErr w:type="spellEnd"/>
      <w:r w:rsidRPr="009251BC">
        <w:rPr>
          <w:rFonts w:ascii="Consolas" w:hAnsi="Consolas"/>
          <w:sz w:val="28"/>
          <w:szCs w:val="28"/>
        </w:rPr>
        <w:t xml:space="preserve"> wasting no more time,</w:t>
      </w:r>
    </w:p>
    <w:p w14:paraId="5489B930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         Em</w:t>
      </w:r>
    </w:p>
    <w:p w14:paraId="42924659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here I go again.</w:t>
      </w:r>
    </w:p>
    <w:p w14:paraId="00A18AFE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Am            G    Em    Am   </w:t>
      </w:r>
      <w:proofErr w:type="gramStart"/>
      <w:r w:rsidRPr="009251BC">
        <w:rPr>
          <w:rFonts w:ascii="Consolas" w:hAnsi="Consolas"/>
          <w:sz w:val="28"/>
          <w:szCs w:val="28"/>
        </w:rPr>
        <w:t>C  D</w:t>
      </w:r>
      <w:proofErr w:type="gramEnd"/>
    </w:p>
    <w:p w14:paraId="505DF0C3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 Here I go again.</w:t>
      </w:r>
    </w:p>
    <w:p w14:paraId="3EEA556A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</w:t>
      </w:r>
    </w:p>
    <w:p w14:paraId="52DE14F6" w14:textId="7E3143A2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Though I keep searching for an answer,</w:t>
      </w:r>
    </w:p>
    <w:p w14:paraId="4F758628" w14:textId="71C0DFF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I never seem to find what I'm looking for.</w:t>
      </w:r>
    </w:p>
    <w:p w14:paraId="5F710E16" w14:textId="7ABB205D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Oh Lord, I pray you give me strength to carry on,</w:t>
      </w:r>
    </w:p>
    <w:p w14:paraId="303D398F" w14:textId="56F34F61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9251BC">
        <w:rPr>
          <w:rFonts w:ascii="Consolas" w:hAnsi="Consolas"/>
          <w:sz w:val="28"/>
          <w:szCs w:val="28"/>
        </w:rPr>
        <w:t>'</w:t>
      </w:r>
      <w:proofErr w:type="gramStart"/>
      <w:r w:rsidRPr="009251BC">
        <w:rPr>
          <w:rFonts w:ascii="Consolas" w:hAnsi="Consolas"/>
          <w:sz w:val="28"/>
          <w:szCs w:val="28"/>
        </w:rPr>
        <w:t>cause</w:t>
      </w:r>
      <w:proofErr w:type="spellEnd"/>
      <w:proofErr w:type="gramEnd"/>
      <w:r w:rsidRPr="009251BC">
        <w:rPr>
          <w:rFonts w:ascii="Consolas" w:hAnsi="Consolas"/>
          <w:sz w:val="28"/>
          <w:szCs w:val="28"/>
        </w:rPr>
        <w:t xml:space="preserve"> I know what it means,</w:t>
      </w:r>
    </w:p>
    <w:p w14:paraId="252A9BC2" w14:textId="70543042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to walk along, the lonely street of dreams.</w:t>
      </w:r>
    </w:p>
    <w:p w14:paraId="6EA6285B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</w:t>
      </w:r>
    </w:p>
    <w:p w14:paraId="4B1E48D4" w14:textId="77777777" w:rsidR="009251BC" w:rsidRPr="009251BC" w:rsidRDefault="009251BC" w:rsidP="009251BC">
      <w:pPr>
        <w:pStyle w:val="NoSpacing"/>
        <w:ind w:left="720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And here I go again on my own,</w:t>
      </w:r>
    </w:p>
    <w:p w14:paraId="2760F5C2" w14:textId="77777777" w:rsidR="009251BC" w:rsidRPr="009251BC" w:rsidRDefault="009251BC" w:rsidP="009251BC">
      <w:pPr>
        <w:pStyle w:val="NoSpacing"/>
        <w:ind w:left="720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going down the only road I've ever known.</w:t>
      </w:r>
    </w:p>
    <w:p w14:paraId="7BEA3EC7" w14:textId="77777777" w:rsidR="009251BC" w:rsidRPr="009251BC" w:rsidRDefault="009251BC" w:rsidP="009251BC">
      <w:pPr>
        <w:pStyle w:val="NoSpacing"/>
        <w:ind w:left="720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Like a drifter I was born to walk alone.</w:t>
      </w:r>
    </w:p>
    <w:p w14:paraId="50A7BC06" w14:textId="77777777" w:rsidR="009251BC" w:rsidRPr="009251BC" w:rsidRDefault="009251BC" w:rsidP="009251BC">
      <w:pPr>
        <w:pStyle w:val="NoSpacing"/>
        <w:ind w:left="720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And I've made up my mind,</w:t>
      </w:r>
    </w:p>
    <w:p w14:paraId="69C56E0F" w14:textId="77777777" w:rsidR="009251BC" w:rsidRPr="009251BC" w:rsidRDefault="009251BC" w:rsidP="009251BC">
      <w:pPr>
        <w:pStyle w:val="NoSpacing"/>
        <w:ind w:left="720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I </w:t>
      </w:r>
      <w:proofErr w:type="spellStart"/>
      <w:r w:rsidRPr="009251BC">
        <w:rPr>
          <w:rFonts w:ascii="Consolas" w:hAnsi="Consolas"/>
          <w:sz w:val="28"/>
          <w:szCs w:val="28"/>
        </w:rPr>
        <w:t>ain't</w:t>
      </w:r>
      <w:proofErr w:type="spellEnd"/>
      <w:r w:rsidRPr="009251BC">
        <w:rPr>
          <w:rFonts w:ascii="Consolas" w:hAnsi="Consolas"/>
          <w:sz w:val="28"/>
          <w:szCs w:val="28"/>
        </w:rPr>
        <w:t xml:space="preserve"> wasting no more time.</w:t>
      </w:r>
    </w:p>
    <w:p w14:paraId="561C313B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</w:t>
      </w:r>
    </w:p>
    <w:p w14:paraId="58B343E6" w14:textId="6C787CB3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I'm just another heart in need of rescue,</w:t>
      </w:r>
    </w:p>
    <w:p w14:paraId="7BD0D920" w14:textId="7F22445C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waiting on love's sweet charity.</w:t>
      </w:r>
    </w:p>
    <w:p w14:paraId="64B52296" w14:textId="463067B3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And I'm </w:t>
      </w:r>
      <w:proofErr w:type="spellStart"/>
      <w:r w:rsidRPr="009251BC">
        <w:rPr>
          <w:rFonts w:ascii="Consolas" w:hAnsi="Consolas"/>
          <w:sz w:val="28"/>
          <w:szCs w:val="28"/>
        </w:rPr>
        <w:t>gonna</w:t>
      </w:r>
      <w:proofErr w:type="spellEnd"/>
      <w:r w:rsidRPr="009251BC">
        <w:rPr>
          <w:rFonts w:ascii="Consolas" w:hAnsi="Consolas"/>
          <w:sz w:val="28"/>
          <w:szCs w:val="28"/>
        </w:rPr>
        <w:t xml:space="preserve"> hold on for the rest of my days,</w:t>
      </w:r>
    </w:p>
    <w:p w14:paraId="62174943" w14:textId="0CC1161C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proofErr w:type="spellStart"/>
      <w:r w:rsidRPr="009251BC">
        <w:rPr>
          <w:rFonts w:ascii="Consolas" w:hAnsi="Consolas"/>
          <w:sz w:val="28"/>
          <w:szCs w:val="28"/>
        </w:rPr>
        <w:t>'</w:t>
      </w:r>
      <w:proofErr w:type="gramStart"/>
      <w:r w:rsidRPr="009251BC">
        <w:rPr>
          <w:rFonts w:ascii="Consolas" w:hAnsi="Consolas"/>
          <w:sz w:val="28"/>
          <w:szCs w:val="28"/>
        </w:rPr>
        <w:t>cause</w:t>
      </w:r>
      <w:proofErr w:type="spellEnd"/>
      <w:proofErr w:type="gramEnd"/>
      <w:r w:rsidRPr="009251BC">
        <w:rPr>
          <w:rFonts w:ascii="Consolas" w:hAnsi="Consolas"/>
          <w:sz w:val="28"/>
          <w:szCs w:val="28"/>
        </w:rPr>
        <w:t xml:space="preserve"> I know what it means,</w:t>
      </w:r>
    </w:p>
    <w:p w14:paraId="0644260C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to walk along, the lonely street of dreams.</w:t>
      </w:r>
    </w:p>
    <w:p w14:paraId="7F7457F2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</w:t>
      </w:r>
    </w:p>
    <w:p w14:paraId="68BDDB71" w14:textId="4347ED39" w:rsidR="009251BC" w:rsidRPr="009251BC" w:rsidRDefault="009251BC" w:rsidP="009251BC">
      <w:pPr>
        <w:pStyle w:val="NoSpacing"/>
        <w:ind w:left="720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>&gt;</w:t>
      </w:r>
    </w:p>
    <w:p w14:paraId="56987C4E" w14:textId="77777777" w:rsidR="009251BC" w:rsidRPr="009251BC" w:rsidRDefault="009251BC" w:rsidP="009251BC">
      <w:pPr>
        <w:pStyle w:val="NoSpacing"/>
        <w:ind w:left="720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Am             Em   Am         Em    Am   </w:t>
      </w:r>
      <w:proofErr w:type="gramStart"/>
      <w:r w:rsidRPr="009251BC">
        <w:rPr>
          <w:rFonts w:ascii="Consolas" w:hAnsi="Consolas"/>
          <w:sz w:val="28"/>
          <w:szCs w:val="28"/>
        </w:rPr>
        <w:t>C  D</w:t>
      </w:r>
      <w:proofErr w:type="gramEnd"/>
    </w:p>
    <w:p w14:paraId="32E598A6" w14:textId="77777777" w:rsidR="009251BC" w:rsidRPr="009251BC" w:rsidRDefault="009251BC" w:rsidP="009251BC">
      <w:pPr>
        <w:pStyle w:val="NoSpacing"/>
        <w:ind w:left="720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 Here I go </w:t>
      </w:r>
      <w:proofErr w:type="gramStart"/>
      <w:r w:rsidRPr="009251BC">
        <w:rPr>
          <w:rFonts w:ascii="Consolas" w:hAnsi="Consolas"/>
          <w:sz w:val="28"/>
          <w:szCs w:val="28"/>
        </w:rPr>
        <w:t xml:space="preserve">again,   </w:t>
      </w:r>
      <w:proofErr w:type="gramEnd"/>
      <w:r w:rsidRPr="009251BC">
        <w:rPr>
          <w:rFonts w:ascii="Consolas" w:hAnsi="Consolas"/>
          <w:sz w:val="28"/>
          <w:szCs w:val="28"/>
        </w:rPr>
        <w:t xml:space="preserve"> here I go.</w:t>
      </w:r>
    </w:p>
    <w:p w14:paraId="2D1DE9C1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</w:t>
      </w:r>
    </w:p>
    <w:p w14:paraId="6F9D5598" w14:textId="77777777" w:rsidR="009251BC" w:rsidRPr="009251BC" w:rsidRDefault="009251BC" w:rsidP="009251BC">
      <w:pPr>
        <w:pStyle w:val="NoSpacing"/>
        <w:ind w:firstLine="720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lastRenderedPageBreak/>
        <w:t>[Solo]</w:t>
      </w:r>
    </w:p>
    <w:p w14:paraId="6AF88873" w14:textId="3964777A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</w:p>
    <w:p w14:paraId="271DEB9F" w14:textId="77777777" w:rsidR="009251BC" w:rsidRPr="009251BC" w:rsidRDefault="009251BC" w:rsidP="009251BC">
      <w:pPr>
        <w:pStyle w:val="NoSpacing"/>
        <w:ind w:left="720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 </w:t>
      </w:r>
      <w:proofErr w:type="spellStart"/>
      <w:r w:rsidRPr="009251BC">
        <w:rPr>
          <w:rFonts w:ascii="Consolas" w:hAnsi="Consolas"/>
          <w:sz w:val="28"/>
          <w:szCs w:val="28"/>
        </w:rPr>
        <w:t>'</w:t>
      </w:r>
      <w:proofErr w:type="gramStart"/>
      <w:r w:rsidRPr="009251BC">
        <w:rPr>
          <w:rFonts w:ascii="Consolas" w:hAnsi="Consolas"/>
          <w:sz w:val="28"/>
          <w:szCs w:val="28"/>
        </w:rPr>
        <w:t>cause</w:t>
      </w:r>
      <w:proofErr w:type="spellEnd"/>
      <w:proofErr w:type="gramEnd"/>
      <w:r w:rsidRPr="009251BC">
        <w:rPr>
          <w:rFonts w:ascii="Consolas" w:hAnsi="Consolas"/>
          <w:sz w:val="28"/>
          <w:szCs w:val="28"/>
        </w:rPr>
        <w:t xml:space="preserve"> I know what it means,</w:t>
      </w:r>
    </w:p>
    <w:p w14:paraId="05954182" w14:textId="77777777" w:rsidR="009251BC" w:rsidRPr="009251BC" w:rsidRDefault="009251BC" w:rsidP="009251BC">
      <w:pPr>
        <w:pStyle w:val="NoSpacing"/>
        <w:ind w:left="720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>to walk along, the lonely street of dreams.</w:t>
      </w:r>
    </w:p>
    <w:p w14:paraId="49FECDCD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 w:rsidRPr="009251BC">
        <w:rPr>
          <w:rFonts w:ascii="Consolas" w:hAnsi="Consolas"/>
          <w:sz w:val="28"/>
          <w:szCs w:val="28"/>
        </w:rPr>
        <w:t xml:space="preserve"> </w:t>
      </w:r>
    </w:p>
    <w:p w14:paraId="118450CE" w14:textId="1FE02233" w:rsid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  <w:r>
        <w:rPr>
          <w:rFonts w:ascii="Consolas" w:hAnsi="Consolas"/>
          <w:sz w:val="28"/>
          <w:szCs w:val="28"/>
        </w:rPr>
        <w:tab/>
        <w:t>&lt;</w:t>
      </w:r>
      <w:proofErr w:type="spellStart"/>
      <w:r>
        <w:rPr>
          <w:rFonts w:ascii="Consolas" w:hAnsi="Consolas"/>
          <w:sz w:val="28"/>
          <w:szCs w:val="28"/>
        </w:rPr>
        <w:t>ch</w:t>
      </w:r>
      <w:proofErr w:type="spellEnd"/>
      <w:r>
        <w:rPr>
          <w:rFonts w:ascii="Consolas" w:hAnsi="Consolas"/>
          <w:sz w:val="28"/>
          <w:szCs w:val="28"/>
        </w:rPr>
        <w:t xml:space="preserve"> 3x&gt;</w:t>
      </w:r>
    </w:p>
    <w:p w14:paraId="54760375" w14:textId="77777777" w:rsidR="009251BC" w:rsidRPr="009251BC" w:rsidRDefault="009251BC" w:rsidP="009251BC">
      <w:pPr>
        <w:pStyle w:val="NoSpacing"/>
        <w:rPr>
          <w:rFonts w:ascii="Consolas" w:hAnsi="Consolas"/>
          <w:sz w:val="28"/>
          <w:szCs w:val="28"/>
        </w:rPr>
      </w:pPr>
    </w:p>
    <w:sectPr w:rsidR="009251BC" w:rsidRPr="009251BC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1BC"/>
    <w:rsid w:val="00057E6E"/>
    <w:rsid w:val="00177ED7"/>
    <w:rsid w:val="003812E9"/>
    <w:rsid w:val="003A6EF1"/>
    <w:rsid w:val="00445840"/>
    <w:rsid w:val="0047693B"/>
    <w:rsid w:val="005C313B"/>
    <w:rsid w:val="006651D0"/>
    <w:rsid w:val="007478DF"/>
    <w:rsid w:val="007E56FA"/>
    <w:rsid w:val="0088447D"/>
    <w:rsid w:val="009037D7"/>
    <w:rsid w:val="009251BC"/>
    <w:rsid w:val="00995146"/>
    <w:rsid w:val="00B65149"/>
    <w:rsid w:val="00BB22E0"/>
    <w:rsid w:val="00E45E7A"/>
    <w:rsid w:val="00FA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FE602"/>
  <w15:chartTrackingRefBased/>
  <w15:docId w15:val="{68EC72B6-3A24-40AF-AD2E-547505DD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9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OnS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OnSong.dotx</Template>
  <TotalTime>4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2024-12-11T04:30:00Z</dcterms:created>
  <dcterms:modified xsi:type="dcterms:W3CDTF">2024-12-11T04:34:00Z</dcterms:modified>
</cp:coreProperties>
</file>