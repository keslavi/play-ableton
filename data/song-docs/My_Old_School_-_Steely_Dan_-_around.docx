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6B4FA" w14:textId="08D2A161" w:rsidR="00B65149" w:rsidRDefault="004D6F20" w:rsidP="00B65149">
      <w:pPr>
        <w:pStyle w:val="Heading1"/>
      </w:pPr>
      <w:r>
        <w:t>G</w:t>
      </w:r>
      <w:r w:rsidR="00E45E7A">
        <w:tab/>
      </w:r>
      <w:r>
        <w:t>My Old School</w:t>
      </w:r>
    </w:p>
    <w:p w14:paraId="570052EE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D D C </w:t>
      </w:r>
      <w:proofErr w:type="spellStart"/>
      <w:r w:rsidRPr="004D6F20">
        <w:rPr>
          <w:rFonts w:ascii="Consolas" w:hAnsi="Consolas"/>
          <w:sz w:val="28"/>
          <w:szCs w:val="28"/>
        </w:rPr>
        <w:t>C</w:t>
      </w:r>
      <w:proofErr w:type="spellEnd"/>
      <w:r w:rsidRPr="004D6F20">
        <w:rPr>
          <w:rFonts w:ascii="Consolas" w:hAnsi="Consolas"/>
          <w:sz w:val="28"/>
          <w:szCs w:val="28"/>
        </w:rPr>
        <w:t xml:space="preserve"> D </w:t>
      </w:r>
      <w:proofErr w:type="spellStart"/>
      <w:r w:rsidRPr="004D6F20">
        <w:rPr>
          <w:rFonts w:ascii="Consolas" w:hAnsi="Consolas"/>
          <w:sz w:val="28"/>
          <w:szCs w:val="28"/>
        </w:rPr>
        <w:t>D</w:t>
      </w:r>
      <w:proofErr w:type="spellEnd"/>
      <w:r w:rsidRPr="004D6F20">
        <w:rPr>
          <w:rFonts w:ascii="Consolas" w:hAnsi="Consolas"/>
          <w:sz w:val="28"/>
          <w:szCs w:val="28"/>
        </w:rPr>
        <w:t xml:space="preserve"> </w:t>
      </w:r>
      <w:proofErr w:type="spellStart"/>
      <w:r w:rsidRPr="004D6F20">
        <w:rPr>
          <w:rFonts w:ascii="Consolas" w:hAnsi="Consolas"/>
          <w:sz w:val="28"/>
          <w:szCs w:val="28"/>
        </w:rPr>
        <w:t>D</w:t>
      </w:r>
      <w:proofErr w:type="spellEnd"/>
      <w:r w:rsidRPr="004D6F20">
        <w:rPr>
          <w:rFonts w:ascii="Consolas" w:hAnsi="Consolas"/>
          <w:sz w:val="28"/>
          <w:szCs w:val="28"/>
        </w:rPr>
        <w:t xml:space="preserve">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  <w:r w:rsidRPr="004D6F20">
        <w:rPr>
          <w:rFonts w:ascii="Consolas" w:hAnsi="Consolas"/>
          <w:sz w:val="28"/>
          <w:szCs w:val="28"/>
        </w:rPr>
        <w:t xml:space="preserve">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  <w:r w:rsidRPr="004D6F20">
        <w:rPr>
          <w:rFonts w:ascii="Consolas" w:hAnsi="Consolas"/>
          <w:sz w:val="28"/>
          <w:szCs w:val="28"/>
        </w:rPr>
        <w:t xml:space="preserve">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427A6BBF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</w:t>
      </w:r>
    </w:p>
    <w:p w14:paraId="70BF9651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                                   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00F6884E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I remember the thirty-five sweet goodbyes</w:t>
      </w:r>
    </w:p>
    <w:p w14:paraId="0CD7DAF3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                       D                 G</w:t>
      </w:r>
    </w:p>
    <w:p w14:paraId="4FF7621C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When you put me on the Wolverine up to Annandale</w:t>
      </w:r>
    </w:p>
    <w:p w14:paraId="607BBC9A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                                                   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05FF3BD0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It was still September when your daddy was quite surprised</w:t>
      </w:r>
    </w:p>
    <w:p w14:paraId="2BA64233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                      D                        G</w:t>
      </w:r>
    </w:p>
    <w:p w14:paraId="24467BBD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To find you with the working girls in the county jail</w:t>
      </w:r>
    </w:p>
    <w:p w14:paraId="3F05DA00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C</w:t>
      </w:r>
    </w:p>
    <w:p w14:paraId="5E8911C2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I was smoking with the </w:t>
      </w:r>
      <w:proofErr w:type="gramStart"/>
      <w:r w:rsidRPr="004D6F20">
        <w:rPr>
          <w:rFonts w:ascii="Consolas" w:hAnsi="Consolas"/>
          <w:sz w:val="28"/>
          <w:szCs w:val="28"/>
        </w:rPr>
        <w:t>boys</w:t>
      </w:r>
      <w:proofErr w:type="gramEnd"/>
      <w:r w:rsidRPr="004D6F20">
        <w:rPr>
          <w:rFonts w:ascii="Consolas" w:hAnsi="Consolas"/>
          <w:sz w:val="28"/>
          <w:szCs w:val="28"/>
        </w:rPr>
        <w:t xml:space="preserve"> upstairs</w:t>
      </w:r>
    </w:p>
    <w:p w14:paraId="4B7B1E8F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D</w:t>
      </w:r>
    </w:p>
    <w:p w14:paraId="4D50410B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When I heard about the whole affair</w:t>
      </w:r>
    </w:p>
    <w:p w14:paraId="0B57FCFC" w14:textId="77777777" w:rsid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</w:p>
    <w:p w14:paraId="1ADC2ED2" w14:textId="1385B406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Gmaj7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0BFCF061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I </w:t>
      </w:r>
      <w:proofErr w:type="gramStart"/>
      <w:r w:rsidRPr="004D6F20">
        <w:rPr>
          <w:rFonts w:ascii="Consolas" w:hAnsi="Consolas"/>
          <w:sz w:val="28"/>
          <w:szCs w:val="28"/>
        </w:rPr>
        <w:t>said,  Oh</w:t>
      </w:r>
      <w:proofErr w:type="gramEnd"/>
      <w:r w:rsidRPr="004D6F20">
        <w:rPr>
          <w:rFonts w:ascii="Consolas" w:hAnsi="Consolas"/>
          <w:sz w:val="28"/>
          <w:szCs w:val="28"/>
        </w:rPr>
        <w:t xml:space="preserve">   no</w:t>
      </w:r>
    </w:p>
    <w:p w14:paraId="019E74A9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Gmaj7    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  <w:r w:rsidRPr="004D6F20">
        <w:rPr>
          <w:rFonts w:ascii="Consolas" w:hAnsi="Consolas"/>
          <w:sz w:val="28"/>
          <w:szCs w:val="28"/>
        </w:rPr>
        <w:t xml:space="preserve">         C</w:t>
      </w:r>
    </w:p>
    <w:p w14:paraId="36EE2C72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William and Mary won't do </w:t>
      </w:r>
    </w:p>
    <w:p w14:paraId="6A2BDBF7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   D             Am7</w:t>
      </w:r>
    </w:p>
    <w:p w14:paraId="2FA29422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proofErr w:type="gramStart"/>
      <w:r w:rsidRPr="004D6F20">
        <w:rPr>
          <w:rFonts w:ascii="Consolas" w:hAnsi="Consolas"/>
          <w:sz w:val="28"/>
          <w:szCs w:val="28"/>
        </w:rPr>
        <w:t>Well</w:t>
      </w:r>
      <w:proofErr w:type="gramEnd"/>
      <w:r w:rsidRPr="004D6F20">
        <w:rPr>
          <w:rFonts w:ascii="Consolas" w:hAnsi="Consolas"/>
          <w:sz w:val="28"/>
          <w:szCs w:val="28"/>
        </w:rPr>
        <w:t xml:space="preserve"> I did not think the girl</w:t>
      </w:r>
    </w:p>
    <w:p w14:paraId="0B19AA6E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  Bm7      Em7</w:t>
      </w:r>
    </w:p>
    <w:p w14:paraId="72ABFBC6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Could be   so    cruel</w:t>
      </w:r>
    </w:p>
    <w:p w14:paraId="4AE6D583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D             Am7</w:t>
      </w:r>
    </w:p>
    <w:p w14:paraId="1499E2BA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And I'm never going back</w:t>
      </w:r>
    </w:p>
    <w:p w14:paraId="6E9BAEC4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Bm7      G</w:t>
      </w:r>
    </w:p>
    <w:p w14:paraId="658C940E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To my   old     school</w:t>
      </w:r>
    </w:p>
    <w:p w14:paraId="5D18CADB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</w:t>
      </w:r>
    </w:p>
    <w:p w14:paraId="025AC958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                            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6FEADF87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Oleanders growing outside her door</w:t>
      </w:r>
    </w:p>
    <w:p w14:paraId="208E1E7B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                  D                    G</w:t>
      </w:r>
    </w:p>
    <w:p w14:paraId="07341666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Soon they're </w:t>
      </w:r>
      <w:proofErr w:type="spellStart"/>
      <w:r w:rsidRPr="004D6F20">
        <w:rPr>
          <w:rFonts w:ascii="Consolas" w:hAnsi="Consolas"/>
          <w:sz w:val="28"/>
          <w:szCs w:val="28"/>
        </w:rPr>
        <w:t>gonna</w:t>
      </w:r>
      <w:proofErr w:type="spellEnd"/>
      <w:r w:rsidRPr="004D6F20">
        <w:rPr>
          <w:rFonts w:ascii="Consolas" w:hAnsi="Consolas"/>
          <w:sz w:val="28"/>
          <w:szCs w:val="28"/>
        </w:rPr>
        <w:t xml:space="preserve"> be in bloom up in Annandale</w:t>
      </w:r>
    </w:p>
    <w:p w14:paraId="744C05FE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                                     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238ED14B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I can't stand her doing what she did before</w:t>
      </w:r>
    </w:p>
    <w:p w14:paraId="38FFF301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               D                    G</w:t>
      </w:r>
    </w:p>
    <w:p w14:paraId="4E1A2F26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Living like a Gypsy queen in a fairy tale</w:t>
      </w:r>
    </w:p>
    <w:p w14:paraId="5D8FB113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C</w:t>
      </w:r>
    </w:p>
    <w:p w14:paraId="6C8911CC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4D6F20">
        <w:rPr>
          <w:rFonts w:ascii="Consolas" w:hAnsi="Consolas"/>
          <w:sz w:val="28"/>
          <w:szCs w:val="28"/>
        </w:rPr>
        <w:t>Well</w:t>
      </w:r>
      <w:proofErr w:type="gramEnd"/>
      <w:r w:rsidRPr="004D6F20">
        <w:rPr>
          <w:rFonts w:ascii="Consolas" w:hAnsi="Consolas"/>
          <w:sz w:val="28"/>
          <w:szCs w:val="28"/>
        </w:rPr>
        <w:t xml:space="preserve"> I hear the whistle but I can't go</w:t>
      </w:r>
    </w:p>
    <w:p w14:paraId="617CAE87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  D</w:t>
      </w:r>
    </w:p>
    <w:p w14:paraId="07404EC8" w14:textId="5C0E04C3" w:rsid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I'm </w:t>
      </w:r>
      <w:proofErr w:type="spellStart"/>
      <w:r w:rsidRPr="004D6F20">
        <w:rPr>
          <w:rFonts w:ascii="Consolas" w:hAnsi="Consolas"/>
          <w:sz w:val="28"/>
          <w:szCs w:val="28"/>
        </w:rPr>
        <w:t>gonna</w:t>
      </w:r>
      <w:proofErr w:type="spellEnd"/>
      <w:r w:rsidRPr="004D6F20">
        <w:rPr>
          <w:rFonts w:ascii="Consolas" w:hAnsi="Consolas"/>
          <w:sz w:val="28"/>
          <w:szCs w:val="28"/>
        </w:rPr>
        <w:t xml:space="preserve"> take her down to Mexico</w:t>
      </w:r>
    </w:p>
    <w:p w14:paraId="20D99E0F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</w:p>
    <w:p w14:paraId="491B0B0C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lastRenderedPageBreak/>
        <w:t xml:space="preserve">           Gmaj7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2D83B4A3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She </w:t>
      </w:r>
      <w:proofErr w:type="gramStart"/>
      <w:r w:rsidRPr="004D6F20">
        <w:rPr>
          <w:rFonts w:ascii="Consolas" w:hAnsi="Consolas"/>
          <w:sz w:val="28"/>
          <w:szCs w:val="28"/>
        </w:rPr>
        <w:t>said,  Oh</w:t>
      </w:r>
      <w:proofErr w:type="gramEnd"/>
      <w:r w:rsidRPr="004D6F20">
        <w:rPr>
          <w:rFonts w:ascii="Consolas" w:hAnsi="Consolas"/>
          <w:sz w:val="28"/>
          <w:szCs w:val="28"/>
        </w:rPr>
        <w:t xml:space="preserve">      no</w:t>
      </w:r>
    </w:p>
    <w:p w14:paraId="30B58C8F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Gmaj7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  <w:r w:rsidRPr="004D6F20">
        <w:rPr>
          <w:rFonts w:ascii="Consolas" w:hAnsi="Consolas"/>
          <w:sz w:val="28"/>
          <w:szCs w:val="28"/>
        </w:rPr>
        <w:t xml:space="preserve">        C</w:t>
      </w:r>
    </w:p>
    <w:p w14:paraId="3FDE1E65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Guadalajara won't do</w:t>
      </w:r>
    </w:p>
    <w:p w14:paraId="4740D75E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D                 Am7</w:t>
      </w:r>
    </w:p>
    <w:p w14:paraId="1D93005A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proofErr w:type="gramStart"/>
      <w:r w:rsidRPr="004D6F20">
        <w:rPr>
          <w:rFonts w:ascii="Consolas" w:hAnsi="Consolas"/>
          <w:sz w:val="28"/>
          <w:szCs w:val="28"/>
        </w:rPr>
        <w:t>Well</w:t>
      </w:r>
      <w:proofErr w:type="gramEnd"/>
      <w:r w:rsidRPr="004D6F20">
        <w:rPr>
          <w:rFonts w:ascii="Consolas" w:hAnsi="Consolas"/>
          <w:sz w:val="28"/>
          <w:szCs w:val="28"/>
        </w:rPr>
        <w:t xml:space="preserve"> I did not think the girl</w:t>
      </w:r>
    </w:p>
    <w:p w14:paraId="2B812FF3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  Bm7    Em7</w:t>
      </w:r>
    </w:p>
    <w:p w14:paraId="16193A0C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Could be    </w:t>
      </w:r>
      <w:proofErr w:type="gramStart"/>
      <w:r w:rsidRPr="004D6F20">
        <w:rPr>
          <w:rFonts w:ascii="Consolas" w:hAnsi="Consolas"/>
          <w:sz w:val="28"/>
          <w:szCs w:val="28"/>
        </w:rPr>
        <w:t>so  cruel</w:t>
      </w:r>
      <w:proofErr w:type="gramEnd"/>
    </w:p>
    <w:p w14:paraId="60D49DBF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D             Am7</w:t>
      </w:r>
    </w:p>
    <w:p w14:paraId="57B49BDA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And I'm never going back</w:t>
      </w:r>
    </w:p>
    <w:p w14:paraId="46CBD083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Bm7    G</w:t>
      </w:r>
    </w:p>
    <w:p w14:paraId="140B1506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To my    old    school</w:t>
      </w:r>
    </w:p>
    <w:p w14:paraId="341D94BC" w14:textId="499108DE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</w:p>
    <w:p w14:paraId="6DDFC5DD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                         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3CB699C2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California tumbles into the sea</w:t>
      </w:r>
    </w:p>
    <w:p w14:paraId="443585A9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               D                 G</w:t>
      </w:r>
    </w:p>
    <w:p w14:paraId="54558A99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That'll be the day I go back to Annandale</w:t>
      </w:r>
    </w:p>
    <w:p w14:paraId="70B2E021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G                                     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194D35F2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Tried to warn you about Chino and Daddy Gee</w:t>
      </w:r>
    </w:p>
    <w:p w14:paraId="421B4461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                       D                       G</w:t>
      </w:r>
    </w:p>
    <w:p w14:paraId="2B1B114F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But I can't seem to get to you through the </w:t>
      </w:r>
      <w:proofErr w:type="spellStart"/>
      <w:r w:rsidRPr="004D6F20">
        <w:rPr>
          <w:rFonts w:ascii="Consolas" w:hAnsi="Consolas"/>
          <w:sz w:val="28"/>
          <w:szCs w:val="28"/>
        </w:rPr>
        <w:t>U.</w:t>
      </w:r>
      <w:proofErr w:type="gramStart"/>
      <w:r w:rsidRPr="004D6F20">
        <w:rPr>
          <w:rFonts w:ascii="Consolas" w:hAnsi="Consolas"/>
          <w:sz w:val="28"/>
          <w:szCs w:val="28"/>
        </w:rPr>
        <w:t>S.Mail</w:t>
      </w:r>
      <w:proofErr w:type="spellEnd"/>
      <w:proofErr w:type="gramEnd"/>
    </w:p>
    <w:p w14:paraId="4873D5E5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C</w:t>
      </w:r>
    </w:p>
    <w:p w14:paraId="1EE19600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4D6F20">
        <w:rPr>
          <w:rFonts w:ascii="Consolas" w:hAnsi="Consolas"/>
          <w:sz w:val="28"/>
          <w:szCs w:val="28"/>
        </w:rPr>
        <w:t>Well</w:t>
      </w:r>
      <w:proofErr w:type="gramEnd"/>
      <w:r w:rsidRPr="004D6F20">
        <w:rPr>
          <w:rFonts w:ascii="Consolas" w:hAnsi="Consolas"/>
          <w:sz w:val="28"/>
          <w:szCs w:val="28"/>
        </w:rPr>
        <w:t xml:space="preserve"> I hear the whistle but I can't go</w:t>
      </w:r>
    </w:p>
    <w:p w14:paraId="4F442F61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  D</w:t>
      </w:r>
    </w:p>
    <w:p w14:paraId="05DA6A9E" w14:textId="57916A88" w:rsid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I'm </w:t>
      </w:r>
      <w:proofErr w:type="spellStart"/>
      <w:r w:rsidRPr="004D6F20">
        <w:rPr>
          <w:rFonts w:ascii="Consolas" w:hAnsi="Consolas"/>
          <w:sz w:val="28"/>
          <w:szCs w:val="28"/>
        </w:rPr>
        <w:t>gonna</w:t>
      </w:r>
      <w:proofErr w:type="spellEnd"/>
      <w:r w:rsidRPr="004D6F20">
        <w:rPr>
          <w:rFonts w:ascii="Consolas" w:hAnsi="Consolas"/>
          <w:sz w:val="28"/>
          <w:szCs w:val="28"/>
        </w:rPr>
        <w:t xml:space="preserve"> take her down to Mexico</w:t>
      </w:r>
    </w:p>
    <w:p w14:paraId="00B0CF62" w14:textId="77777777" w:rsidR="004D6F20" w:rsidRPr="004D6F20" w:rsidRDefault="004D6F20" w:rsidP="004D6F20">
      <w:pPr>
        <w:pStyle w:val="NoSpacing"/>
        <w:rPr>
          <w:rFonts w:ascii="Consolas" w:hAnsi="Consolas"/>
          <w:sz w:val="28"/>
          <w:szCs w:val="28"/>
        </w:rPr>
      </w:pPr>
    </w:p>
    <w:p w14:paraId="2738E2BA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 Gmaj7 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</w:p>
    <w:p w14:paraId="4C5EBD4E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She said, Oh      no</w:t>
      </w:r>
    </w:p>
    <w:p w14:paraId="69913AF7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Gmaj</w:t>
      </w:r>
      <w:proofErr w:type="gramStart"/>
      <w:r w:rsidRPr="004D6F20">
        <w:rPr>
          <w:rFonts w:ascii="Consolas" w:hAnsi="Consolas"/>
          <w:sz w:val="28"/>
          <w:szCs w:val="28"/>
        </w:rPr>
        <w:t xml:space="preserve">7  </w:t>
      </w:r>
      <w:proofErr w:type="spellStart"/>
      <w:r w:rsidRPr="004D6F20">
        <w:rPr>
          <w:rFonts w:ascii="Consolas" w:hAnsi="Consolas"/>
          <w:sz w:val="28"/>
          <w:szCs w:val="28"/>
        </w:rPr>
        <w:t>Em</w:t>
      </w:r>
      <w:proofErr w:type="spellEnd"/>
      <w:proofErr w:type="gramEnd"/>
      <w:r w:rsidRPr="004D6F20">
        <w:rPr>
          <w:rFonts w:ascii="Consolas" w:hAnsi="Consolas"/>
          <w:sz w:val="28"/>
          <w:szCs w:val="28"/>
        </w:rPr>
        <w:t xml:space="preserve">         C</w:t>
      </w:r>
    </w:p>
    <w:p w14:paraId="03900993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Guadalajara won't do</w:t>
      </w:r>
    </w:p>
    <w:p w14:paraId="47CBF8D6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D                  Am7</w:t>
      </w:r>
    </w:p>
    <w:p w14:paraId="7715F890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proofErr w:type="gramStart"/>
      <w:r w:rsidRPr="004D6F20">
        <w:rPr>
          <w:rFonts w:ascii="Consolas" w:hAnsi="Consolas"/>
          <w:sz w:val="28"/>
          <w:szCs w:val="28"/>
        </w:rPr>
        <w:t>Well</w:t>
      </w:r>
      <w:proofErr w:type="gramEnd"/>
      <w:r w:rsidRPr="004D6F20">
        <w:rPr>
          <w:rFonts w:ascii="Consolas" w:hAnsi="Consolas"/>
          <w:sz w:val="28"/>
          <w:szCs w:val="28"/>
        </w:rPr>
        <w:t xml:space="preserve"> I did not think the girl</w:t>
      </w:r>
    </w:p>
    <w:p w14:paraId="20EDAFD0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  Bm7      Em7</w:t>
      </w:r>
    </w:p>
    <w:p w14:paraId="597E9002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Could be   so      cruel</w:t>
      </w:r>
    </w:p>
    <w:p w14:paraId="67678792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D             Am7</w:t>
      </w:r>
    </w:p>
    <w:p w14:paraId="09C8ECFF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And I'm never going back</w:t>
      </w:r>
    </w:p>
    <w:p w14:paraId="7C3896E6" w14:textId="77777777" w:rsidR="004D6F20" w:rsidRPr="004D6F20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 xml:space="preserve">         Bm7      G</w:t>
      </w:r>
    </w:p>
    <w:p w14:paraId="7FC9BFE5" w14:textId="2201F276" w:rsidR="0047693B" w:rsidRPr="00B65149" w:rsidRDefault="004D6F20" w:rsidP="004D6F20">
      <w:pPr>
        <w:pStyle w:val="NoSpacing"/>
        <w:ind w:left="720"/>
        <w:rPr>
          <w:rFonts w:ascii="Consolas" w:hAnsi="Consolas"/>
          <w:sz w:val="28"/>
          <w:szCs w:val="28"/>
        </w:rPr>
      </w:pPr>
      <w:r w:rsidRPr="004D6F20">
        <w:rPr>
          <w:rFonts w:ascii="Consolas" w:hAnsi="Consolas"/>
          <w:sz w:val="28"/>
          <w:szCs w:val="28"/>
        </w:rPr>
        <w:t>To my    old     school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20"/>
    <w:rsid w:val="00057E6E"/>
    <w:rsid w:val="00177ED7"/>
    <w:rsid w:val="0047693B"/>
    <w:rsid w:val="004D6F20"/>
    <w:rsid w:val="006651D0"/>
    <w:rsid w:val="007478DF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362A"/>
  <w15:chartTrackingRefBased/>
  <w15:docId w15:val="{5651642A-73F8-42AE-8161-9E7CDD33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3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2022-11-05T02:06:00Z</dcterms:created>
  <dcterms:modified xsi:type="dcterms:W3CDTF">2022-11-05T02:09:00Z</dcterms:modified>
</cp:coreProperties>
</file>