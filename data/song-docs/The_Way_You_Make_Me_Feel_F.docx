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30671" w14:textId="3CD401C8" w:rsidR="00B65149" w:rsidRDefault="009D4530" w:rsidP="00B65149">
      <w:pPr>
        <w:pStyle w:val="Heading1"/>
      </w:pPr>
      <w:r>
        <w:t>D</w:t>
      </w:r>
      <w:r w:rsidR="00B65149">
        <w:tab/>
      </w:r>
      <w:r>
        <w:t>Just The Way You Are (Bruno)</w:t>
      </w:r>
    </w:p>
    <w:p w14:paraId="59EB8E1C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</w:p>
    <w:p w14:paraId="3CB7B6EB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D         Bm7</w:t>
      </w:r>
    </w:p>
    <w:p w14:paraId="6EF11AAD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Ah, ah ah ah</w:t>
      </w:r>
    </w:p>
    <w:p w14:paraId="32995FBA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     G            D</w:t>
      </w:r>
    </w:p>
    <w:p w14:paraId="40FA263B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Ah ah ah ah, ah ah ah</w:t>
      </w:r>
    </w:p>
    <w:p w14:paraId="57998019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</w:t>
      </w:r>
    </w:p>
    <w:p w14:paraId="36D410AE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</w:t>
      </w:r>
    </w:p>
    <w:p w14:paraId="0090B5A3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[Verse 1]</w:t>
      </w:r>
    </w:p>
    <w:p w14:paraId="4A94DA33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</w:t>
      </w:r>
    </w:p>
    <w:p w14:paraId="4B83A1E8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 D</w:t>
      </w:r>
    </w:p>
    <w:p w14:paraId="13E71C3F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proofErr w:type="gramStart"/>
      <w:r w:rsidRPr="009D4530">
        <w:rPr>
          <w:rFonts w:ascii="Consolas" w:hAnsi="Consolas"/>
          <w:sz w:val="28"/>
          <w:szCs w:val="28"/>
        </w:rPr>
        <w:t>Oh</w:t>
      </w:r>
      <w:proofErr w:type="gramEnd"/>
      <w:r w:rsidRPr="009D4530">
        <w:rPr>
          <w:rFonts w:ascii="Consolas" w:hAnsi="Consolas"/>
          <w:sz w:val="28"/>
          <w:szCs w:val="28"/>
        </w:rPr>
        <w:t xml:space="preserve"> her eyes, her eyes, make the stars look like they're not shining</w:t>
      </w:r>
    </w:p>
    <w:p w14:paraId="243363FF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Bm7</w:t>
      </w:r>
    </w:p>
    <w:p w14:paraId="628FEF92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Her hair, her hair, falls perfectly without her trying</w:t>
      </w:r>
    </w:p>
    <w:p w14:paraId="46E6AE3F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G                                        D</w:t>
      </w:r>
    </w:p>
    <w:p w14:paraId="1AB78A8B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She's so beautiful, and I tell her every day</w:t>
      </w:r>
    </w:p>
    <w:p w14:paraId="0E4AC04E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</w:t>
      </w:r>
    </w:p>
    <w:p w14:paraId="64C02096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    D</w:t>
      </w:r>
    </w:p>
    <w:p w14:paraId="39AF19CC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Yeah, I know, I know when I compliment </w:t>
      </w:r>
      <w:proofErr w:type="gramStart"/>
      <w:r w:rsidRPr="009D4530">
        <w:rPr>
          <w:rFonts w:ascii="Consolas" w:hAnsi="Consolas"/>
          <w:sz w:val="28"/>
          <w:szCs w:val="28"/>
        </w:rPr>
        <w:t>her</w:t>
      </w:r>
      <w:proofErr w:type="gramEnd"/>
      <w:r w:rsidRPr="009D4530">
        <w:rPr>
          <w:rFonts w:ascii="Consolas" w:hAnsi="Consolas"/>
          <w:sz w:val="28"/>
          <w:szCs w:val="28"/>
        </w:rPr>
        <w:t xml:space="preserve"> she won't believe me</w:t>
      </w:r>
    </w:p>
    <w:p w14:paraId="0D7D71E4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Bm7</w:t>
      </w:r>
    </w:p>
    <w:p w14:paraId="2086F5F2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And it's so, it's so sad to think that she </w:t>
      </w:r>
      <w:proofErr w:type="gramStart"/>
      <w:r w:rsidRPr="009D4530">
        <w:rPr>
          <w:rFonts w:ascii="Consolas" w:hAnsi="Consolas"/>
          <w:sz w:val="28"/>
          <w:szCs w:val="28"/>
        </w:rPr>
        <w:t>don't</w:t>
      </w:r>
      <w:proofErr w:type="gramEnd"/>
      <w:r w:rsidRPr="009D4530">
        <w:rPr>
          <w:rFonts w:ascii="Consolas" w:hAnsi="Consolas"/>
          <w:sz w:val="28"/>
          <w:szCs w:val="28"/>
        </w:rPr>
        <w:t xml:space="preserve"> see what I see</w:t>
      </w:r>
    </w:p>
    <w:p w14:paraId="74960EA4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G                                             D</w:t>
      </w:r>
    </w:p>
    <w:p w14:paraId="3BBC9F97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But every time she asks me do I look okay, I say</w:t>
      </w:r>
    </w:p>
    <w:p w14:paraId="4E4340FE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</w:t>
      </w:r>
    </w:p>
    <w:p w14:paraId="052121A6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</w:t>
      </w:r>
    </w:p>
    <w:p w14:paraId="63149AD2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[Chorus]</w:t>
      </w:r>
    </w:p>
    <w:p w14:paraId="28844900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</w:t>
      </w:r>
    </w:p>
    <w:p w14:paraId="75F14F40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               D                   Bm7</w:t>
      </w:r>
    </w:p>
    <w:p w14:paraId="457A4AAD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When I see your face, there's not a thing that I would change</w:t>
      </w:r>
    </w:p>
    <w:p w14:paraId="7F8FB592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             G                        D</w:t>
      </w:r>
    </w:p>
    <w:p w14:paraId="4735A35D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Cause you're amazing, just the way you are</w:t>
      </w:r>
    </w:p>
    <w:p w14:paraId="6FC91467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            D                      Bm7</w:t>
      </w:r>
    </w:p>
    <w:p w14:paraId="1020A9A8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And when you smile, the whole world stops and stares for a while</w:t>
      </w:r>
    </w:p>
    <w:p w14:paraId="50195DC8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                  G                        D</w:t>
      </w:r>
    </w:p>
    <w:p w14:paraId="782FB3FE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Cause girl you're amazing, just the way you are, (yeah)</w:t>
      </w:r>
    </w:p>
    <w:p w14:paraId="59191E85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</w:t>
      </w:r>
    </w:p>
    <w:p w14:paraId="33B4A8E9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</w:t>
      </w:r>
    </w:p>
    <w:p w14:paraId="34C0CF42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[Verse 2]</w:t>
      </w:r>
    </w:p>
    <w:p w14:paraId="63DBDDEF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</w:t>
      </w:r>
    </w:p>
    <w:p w14:paraId="04DDF431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D</w:t>
      </w:r>
    </w:p>
    <w:p w14:paraId="51EDB186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Her lips, her lips, I could kiss them all day if she'd let me</w:t>
      </w:r>
    </w:p>
    <w:p w14:paraId="26C04496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Bm7</w:t>
      </w:r>
    </w:p>
    <w:p w14:paraId="3913FF57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lastRenderedPageBreak/>
        <w:t xml:space="preserve"> Her laugh, her laugh, she hates but I think it's so sexy</w:t>
      </w:r>
    </w:p>
    <w:p w14:paraId="4F378612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G                                         D</w:t>
      </w:r>
    </w:p>
    <w:p w14:paraId="201F35BC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She's so beautiful, and I tell her every day</w:t>
      </w:r>
    </w:p>
    <w:p w14:paraId="685D34ED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</w:t>
      </w:r>
    </w:p>
    <w:p w14:paraId="5AC45AD0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       D</w:t>
      </w:r>
    </w:p>
    <w:p w14:paraId="39DCBAED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Oh, you know, you know, you know I'd never ask you to change</w:t>
      </w:r>
    </w:p>
    <w:p w14:paraId="63FBD602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  Bm7</w:t>
      </w:r>
    </w:p>
    <w:p w14:paraId="4F4E089B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If perfect is what you're searching for, then just stay the same</w:t>
      </w:r>
    </w:p>
    <w:p w14:paraId="7FAD0223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G                                                            D</w:t>
      </w:r>
    </w:p>
    <w:p w14:paraId="2B380522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So, don't even bother asking if you look okay, you know I'll say</w:t>
      </w:r>
    </w:p>
    <w:p w14:paraId="1F29AC1D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</w:t>
      </w:r>
    </w:p>
    <w:p w14:paraId="1CBCA84F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</w:t>
      </w:r>
    </w:p>
    <w:p w14:paraId="0C919507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[Chorus]</w:t>
      </w:r>
    </w:p>
    <w:p w14:paraId="480ED51B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</w:t>
      </w:r>
    </w:p>
    <w:p w14:paraId="7C12430C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               D                   Bm7</w:t>
      </w:r>
    </w:p>
    <w:p w14:paraId="63A3262F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When I see your face, there's not a thing that I would change</w:t>
      </w:r>
    </w:p>
    <w:p w14:paraId="04FCB89D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             G                        D</w:t>
      </w:r>
    </w:p>
    <w:p w14:paraId="6E4302D9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Cause you're amazing, just the way you are</w:t>
      </w:r>
    </w:p>
    <w:p w14:paraId="1BD1384B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            D                      Bm7</w:t>
      </w:r>
    </w:p>
    <w:p w14:paraId="446959A8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And when you smile, the whole world stops and stares for a while</w:t>
      </w:r>
    </w:p>
    <w:p w14:paraId="18A155A7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                  G                        D</w:t>
      </w:r>
    </w:p>
    <w:p w14:paraId="005FB66C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Cause girl you're amazing, just the way you are</w:t>
      </w:r>
    </w:p>
    <w:p w14:paraId="72E5FD09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</w:t>
      </w:r>
    </w:p>
    <w:p w14:paraId="7C293E20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</w:t>
      </w:r>
    </w:p>
    <w:p w14:paraId="55414397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[Interlude]</w:t>
      </w:r>
    </w:p>
    <w:p w14:paraId="43CADC56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</w:t>
      </w:r>
    </w:p>
    <w:p w14:paraId="587398F8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           D                Bm7</w:t>
      </w:r>
    </w:p>
    <w:p w14:paraId="65C0581B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The way you are, the way you are</w:t>
      </w:r>
    </w:p>
    <w:p w14:paraId="1F00E0DF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            G                        D</w:t>
      </w:r>
    </w:p>
    <w:p w14:paraId="7FBF9569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Girl you're amazing, just the way you are</w:t>
      </w:r>
    </w:p>
    <w:p w14:paraId="73D3EB81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</w:t>
      </w:r>
    </w:p>
    <w:p w14:paraId="23FEB890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</w:t>
      </w:r>
    </w:p>
    <w:p w14:paraId="7DFB3A29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[Chorus]</w:t>
      </w:r>
    </w:p>
    <w:p w14:paraId="29F32C89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</w:t>
      </w:r>
    </w:p>
    <w:p w14:paraId="71003E23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               D                   Bm7</w:t>
      </w:r>
    </w:p>
    <w:p w14:paraId="315CB1A9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When I see your face, there's not a thing that I would change</w:t>
      </w:r>
    </w:p>
    <w:p w14:paraId="4C187E6E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             G                        D</w:t>
      </w:r>
    </w:p>
    <w:p w14:paraId="62B71A3A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Cause you're amazing, just the way you are</w:t>
      </w:r>
    </w:p>
    <w:p w14:paraId="2575FBDD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            D                      Bm7</w:t>
      </w:r>
    </w:p>
    <w:p w14:paraId="3A4C0A21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And when you smile, the whole world stops and stares for a while</w:t>
      </w:r>
    </w:p>
    <w:p w14:paraId="122D5A59" w14:textId="77777777" w:rsidR="009D4530" w:rsidRPr="009D4530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 xml:space="preserve">                   G                        D</w:t>
      </w:r>
    </w:p>
    <w:p w14:paraId="03DB1B16" w14:textId="70EFD14F" w:rsidR="00B65149" w:rsidRPr="00B65149" w:rsidRDefault="009D4530" w:rsidP="009D4530">
      <w:pPr>
        <w:pStyle w:val="NoSpacing"/>
        <w:rPr>
          <w:rFonts w:ascii="Consolas" w:hAnsi="Consolas"/>
          <w:sz w:val="28"/>
          <w:szCs w:val="28"/>
        </w:rPr>
      </w:pPr>
      <w:r w:rsidRPr="009D4530">
        <w:rPr>
          <w:rFonts w:ascii="Consolas" w:hAnsi="Consolas"/>
          <w:sz w:val="28"/>
          <w:szCs w:val="28"/>
        </w:rPr>
        <w:t>Cause girl you're amazing, just the way you are</w:t>
      </w:r>
    </w:p>
    <w:sectPr w:rsidR="00B65149" w:rsidRPr="00B65149" w:rsidSect="00B6514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530"/>
    <w:rsid w:val="009D4530"/>
    <w:rsid w:val="00B6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242D2"/>
  <w15:chartTrackingRefBased/>
  <w15:docId w15:val="{DD2C0066-03B8-4A0F-A820-F70DA5157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UnrealBook.dotx</Template>
  <TotalTime>1</TotalTime>
  <Pages>2</Pages>
  <Words>367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2022-06-11T18:14:00Z</dcterms:created>
  <dcterms:modified xsi:type="dcterms:W3CDTF">2022-06-11T18:15:00Z</dcterms:modified>
</cp:coreProperties>
</file>