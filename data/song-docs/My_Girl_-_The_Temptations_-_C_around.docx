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651C" w14:textId="76E60705" w:rsidR="00B65149" w:rsidRDefault="00535B77" w:rsidP="00B65149">
      <w:pPr>
        <w:pStyle w:val="Heading1"/>
      </w:pPr>
      <w:r>
        <w:t>C</w:t>
      </w:r>
      <w:r w:rsidR="00B65149">
        <w:tab/>
      </w:r>
      <w:r>
        <w:t>My Girl</w:t>
      </w:r>
    </w:p>
    <w:p w14:paraId="397D4ECA" w14:textId="2F19A054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I</w:t>
      </w:r>
      <w:r w:rsidRPr="00535B77">
        <w:rPr>
          <w:rFonts w:ascii="Consolas" w:hAnsi="Consolas"/>
          <w:sz w:val="36"/>
          <w:szCs w:val="36"/>
        </w:rPr>
        <w:t>'ve got sunshine on a cloudy day</w:t>
      </w:r>
    </w:p>
    <w:p w14:paraId="17446C62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When it's cold outside</w:t>
      </w:r>
    </w:p>
    <w:p w14:paraId="36FEACA4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I've got the month of May</w:t>
      </w:r>
    </w:p>
    <w:p w14:paraId="49916D56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</w:p>
    <w:p w14:paraId="6331DC87" w14:textId="36A741BB" w:rsidR="00535B77" w:rsidRPr="00535B77" w:rsidRDefault="00535B77" w:rsidP="00535B77">
      <w:pPr>
        <w:pStyle w:val="NoSpacing"/>
        <w:ind w:left="720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I guess you'd say</w:t>
      </w:r>
    </w:p>
    <w:p w14:paraId="0AE615CA" w14:textId="77777777" w:rsidR="00535B77" w:rsidRPr="00535B77" w:rsidRDefault="00535B77" w:rsidP="00535B77">
      <w:pPr>
        <w:pStyle w:val="NoSpacing"/>
        <w:ind w:left="720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What can make me feel this way</w:t>
      </w:r>
    </w:p>
    <w:p w14:paraId="37DEABB1" w14:textId="77777777" w:rsidR="00535B77" w:rsidRPr="00535B77" w:rsidRDefault="00535B77" w:rsidP="00535B77">
      <w:pPr>
        <w:pStyle w:val="NoSpacing"/>
        <w:ind w:left="720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My girl, my girl, my girl</w:t>
      </w:r>
    </w:p>
    <w:p w14:paraId="746D7FD0" w14:textId="77777777" w:rsidR="00535B77" w:rsidRPr="00535B77" w:rsidRDefault="00535B77" w:rsidP="00535B77">
      <w:pPr>
        <w:pStyle w:val="NoSpacing"/>
        <w:ind w:left="720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Talkin' 'bout my girl</w:t>
      </w:r>
    </w:p>
    <w:p w14:paraId="27CD3896" w14:textId="77777777" w:rsidR="00535B77" w:rsidRPr="00535B77" w:rsidRDefault="00535B77" w:rsidP="00535B77">
      <w:pPr>
        <w:pStyle w:val="NoSpacing"/>
        <w:ind w:left="720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My girl</w:t>
      </w:r>
    </w:p>
    <w:p w14:paraId="3B3E7CDC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</w:p>
    <w:p w14:paraId="0700AD3C" w14:textId="6B1C643E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I've got so much honey</w:t>
      </w:r>
    </w:p>
    <w:p w14:paraId="40028900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The bees envy me</w:t>
      </w:r>
    </w:p>
    <w:p w14:paraId="3C4E934D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I've got a sweeter song</w:t>
      </w:r>
    </w:p>
    <w:p w14:paraId="2D75C3B2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proofErr w:type="gramStart"/>
      <w:r w:rsidRPr="00535B77">
        <w:rPr>
          <w:rFonts w:ascii="Consolas" w:hAnsi="Consolas"/>
          <w:sz w:val="36"/>
          <w:szCs w:val="36"/>
        </w:rPr>
        <w:t>Than</w:t>
      </w:r>
      <w:proofErr w:type="gramEnd"/>
      <w:r w:rsidRPr="00535B77">
        <w:rPr>
          <w:rFonts w:ascii="Consolas" w:hAnsi="Consolas"/>
          <w:sz w:val="36"/>
          <w:szCs w:val="36"/>
        </w:rPr>
        <w:t xml:space="preserve"> the birds in the trees</w:t>
      </w:r>
    </w:p>
    <w:p w14:paraId="6FA46834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</w:p>
    <w:p w14:paraId="23E0C80B" w14:textId="4C0B744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ab/>
        <w:t>&lt;</w:t>
      </w:r>
      <w:proofErr w:type="spellStart"/>
      <w:r w:rsidRPr="00535B77">
        <w:rPr>
          <w:rFonts w:ascii="Consolas" w:hAnsi="Consolas"/>
          <w:sz w:val="36"/>
          <w:szCs w:val="36"/>
        </w:rPr>
        <w:t>ch</w:t>
      </w:r>
      <w:proofErr w:type="spellEnd"/>
      <w:r w:rsidRPr="00535B77">
        <w:rPr>
          <w:rFonts w:ascii="Consolas" w:hAnsi="Consolas"/>
          <w:sz w:val="36"/>
          <w:szCs w:val="36"/>
        </w:rPr>
        <w:t>&gt;</w:t>
      </w:r>
    </w:p>
    <w:p w14:paraId="26C91F69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</w:p>
    <w:p w14:paraId="2B04BCFF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I don't need no money, fortune, or fame</w:t>
      </w:r>
    </w:p>
    <w:p w14:paraId="6FD35654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I've got all the riches baby one man can claim</w:t>
      </w:r>
    </w:p>
    <w:p w14:paraId="17739130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</w:p>
    <w:p w14:paraId="529AF231" w14:textId="15098B51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ab/>
        <w:t>&lt;</w:t>
      </w:r>
      <w:proofErr w:type="spellStart"/>
      <w:r w:rsidRPr="00535B77">
        <w:rPr>
          <w:rFonts w:ascii="Consolas" w:hAnsi="Consolas"/>
          <w:sz w:val="36"/>
          <w:szCs w:val="36"/>
        </w:rPr>
        <w:t>ch</w:t>
      </w:r>
      <w:proofErr w:type="spellEnd"/>
      <w:r w:rsidRPr="00535B77">
        <w:rPr>
          <w:rFonts w:ascii="Consolas" w:hAnsi="Consolas"/>
          <w:sz w:val="36"/>
          <w:szCs w:val="36"/>
        </w:rPr>
        <w:t>&gt;</w:t>
      </w:r>
    </w:p>
    <w:p w14:paraId="694FA27E" w14:textId="77777777" w:rsidR="00535B77" w:rsidRPr="00535B77" w:rsidRDefault="00535B77" w:rsidP="00535B77">
      <w:pPr>
        <w:pStyle w:val="NoSpacing"/>
        <w:rPr>
          <w:rFonts w:ascii="Consolas" w:hAnsi="Consolas"/>
          <w:sz w:val="36"/>
          <w:szCs w:val="36"/>
        </w:rPr>
      </w:pPr>
    </w:p>
    <w:p w14:paraId="401CBB9F" w14:textId="2A325E12" w:rsidR="00535B77" w:rsidRPr="00535B77" w:rsidRDefault="00535B77" w:rsidP="00535B77">
      <w:pPr>
        <w:pStyle w:val="NoSpacing"/>
        <w:ind w:left="720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I've got sunshine on a cloudy day with my girl</w:t>
      </w:r>
    </w:p>
    <w:p w14:paraId="2956A37F" w14:textId="77777777" w:rsidR="00535B77" w:rsidRPr="00535B77" w:rsidRDefault="00535B77" w:rsidP="00535B77">
      <w:pPr>
        <w:pStyle w:val="NoSpacing"/>
        <w:ind w:left="720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>I've even got the month of May with my girl</w:t>
      </w:r>
    </w:p>
    <w:p w14:paraId="4C70DEBA" w14:textId="7BCB05B7" w:rsidR="00B65149" w:rsidRPr="00535B77" w:rsidRDefault="00535B77" w:rsidP="00535B77">
      <w:pPr>
        <w:pStyle w:val="NoSpacing"/>
        <w:ind w:left="720"/>
        <w:rPr>
          <w:rFonts w:ascii="Consolas" w:hAnsi="Consolas"/>
          <w:sz w:val="36"/>
          <w:szCs w:val="36"/>
        </w:rPr>
      </w:pPr>
      <w:r w:rsidRPr="00535B77">
        <w:rPr>
          <w:rFonts w:ascii="Consolas" w:hAnsi="Consolas"/>
          <w:sz w:val="36"/>
          <w:szCs w:val="36"/>
        </w:rPr>
        <w:t xml:space="preserve">Talkin' 'bout, </w:t>
      </w:r>
      <w:proofErr w:type="spellStart"/>
      <w:r w:rsidRPr="00535B77">
        <w:rPr>
          <w:rFonts w:ascii="Consolas" w:hAnsi="Consolas"/>
          <w:sz w:val="36"/>
          <w:szCs w:val="36"/>
        </w:rPr>
        <w:t>talkin</w:t>
      </w:r>
      <w:proofErr w:type="spellEnd"/>
      <w:r w:rsidRPr="00535B77">
        <w:rPr>
          <w:rFonts w:ascii="Consolas" w:hAnsi="Consolas"/>
          <w:sz w:val="36"/>
          <w:szCs w:val="36"/>
        </w:rPr>
        <w:t xml:space="preserve">' 'bout, </w:t>
      </w:r>
      <w:proofErr w:type="spellStart"/>
      <w:r w:rsidRPr="00535B77">
        <w:rPr>
          <w:rFonts w:ascii="Consolas" w:hAnsi="Consolas"/>
          <w:sz w:val="36"/>
          <w:szCs w:val="36"/>
        </w:rPr>
        <w:t>talkin</w:t>
      </w:r>
      <w:proofErr w:type="spellEnd"/>
      <w:r w:rsidRPr="00535B77">
        <w:rPr>
          <w:rFonts w:ascii="Consolas" w:hAnsi="Consolas"/>
          <w:sz w:val="36"/>
          <w:szCs w:val="36"/>
        </w:rPr>
        <w:t>' 'bout</w:t>
      </w:r>
    </w:p>
    <w:sectPr w:rsidR="00B65149" w:rsidRPr="00535B77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77"/>
    <w:rsid w:val="00535B77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A2DE7"/>
  <w15:chartTrackingRefBased/>
  <w15:docId w15:val="{9EE45B2B-EE9C-4712-9CB9-B6425F14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3</TotalTime>
  <Pages>1</Pages>
  <Words>107</Words>
  <Characters>423</Characters>
  <Application>Microsoft Office Word</Application>
  <DocSecurity>0</DocSecurity>
  <Lines>28</Lines>
  <Paragraphs>25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2021-11-04T17:44:00Z</dcterms:created>
  <dcterms:modified xsi:type="dcterms:W3CDTF">2021-11-04T17:47:00Z</dcterms:modified>
</cp:coreProperties>
</file>