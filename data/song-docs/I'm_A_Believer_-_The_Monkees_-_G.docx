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A9E4F" w14:textId="7109D02C" w:rsidR="00B65149" w:rsidRDefault="00753037" w:rsidP="00B65149">
      <w:pPr>
        <w:pStyle w:val="Heading1"/>
      </w:pPr>
      <w:r>
        <w:t>G</w:t>
      </w:r>
      <w:r w:rsidR="00B65149">
        <w:tab/>
      </w:r>
      <w:r>
        <w:t>I’m A Believer</w:t>
      </w:r>
    </w:p>
    <w:p w14:paraId="4EF7CD2E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I thought love was only true in fairy tales</w:t>
      </w:r>
    </w:p>
    <w:p w14:paraId="13873A2D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Meant for someone else but not for me.</w:t>
      </w:r>
    </w:p>
    <w:p w14:paraId="45CF895E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Love was out to get me</w:t>
      </w:r>
    </w:p>
    <w:p w14:paraId="45D5BDC1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That's the way it seemed.</w:t>
      </w:r>
    </w:p>
    <w:p w14:paraId="33DD7074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Disappointment haunted all my dreams.</w:t>
      </w:r>
    </w:p>
    <w:p w14:paraId="512FD5BA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33271444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7D414A6B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Then I saw her face,</w:t>
      </w:r>
    </w:p>
    <w:p w14:paraId="4CD0E348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now I'm a believer</w:t>
      </w:r>
    </w:p>
    <w:p w14:paraId="04AC171A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Not a trace</w:t>
      </w:r>
    </w:p>
    <w:p w14:paraId="58FF0108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of doubt in my mind.</w:t>
      </w:r>
    </w:p>
    <w:p w14:paraId="49D77FC6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I'm in love, (</w:t>
      </w:r>
      <w:proofErr w:type="spellStart"/>
      <w:r w:rsidRPr="00753037">
        <w:rPr>
          <w:rFonts w:ascii="Consolas" w:hAnsi="Consolas"/>
          <w:sz w:val="36"/>
          <w:szCs w:val="36"/>
        </w:rPr>
        <w:t>ooooh</w:t>
      </w:r>
      <w:proofErr w:type="spellEnd"/>
      <w:r w:rsidRPr="00753037">
        <w:rPr>
          <w:rFonts w:ascii="Consolas" w:hAnsi="Consolas"/>
          <w:sz w:val="36"/>
          <w:szCs w:val="36"/>
        </w:rPr>
        <w:t>, ah yeah)</w:t>
      </w:r>
    </w:p>
    <w:p w14:paraId="6B4DB009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I'm a believer! I couldn't leave her if I tried.</w:t>
      </w:r>
    </w:p>
    <w:p w14:paraId="1E6732B2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7810A004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30D7B2FD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I thought love was </w:t>
      </w:r>
      <w:proofErr w:type="gramStart"/>
      <w:r w:rsidRPr="00753037">
        <w:rPr>
          <w:rFonts w:ascii="Consolas" w:hAnsi="Consolas"/>
          <w:sz w:val="36"/>
          <w:szCs w:val="36"/>
        </w:rPr>
        <w:t>more or less a</w:t>
      </w:r>
      <w:proofErr w:type="gramEnd"/>
      <w:r w:rsidRPr="00753037">
        <w:rPr>
          <w:rFonts w:ascii="Consolas" w:hAnsi="Consolas"/>
          <w:sz w:val="36"/>
          <w:szCs w:val="36"/>
        </w:rPr>
        <w:t xml:space="preserve"> given thing,</w:t>
      </w:r>
    </w:p>
    <w:p w14:paraId="5DFA5F5D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Seems the more I gave the less I got.</w:t>
      </w:r>
    </w:p>
    <w:p w14:paraId="69294940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What's the use in </w:t>
      </w:r>
      <w:proofErr w:type="spellStart"/>
      <w:r w:rsidRPr="00753037">
        <w:rPr>
          <w:rFonts w:ascii="Consolas" w:hAnsi="Consolas"/>
          <w:sz w:val="36"/>
          <w:szCs w:val="36"/>
        </w:rPr>
        <w:t>tryin</w:t>
      </w:r>
      <w:proofErr w:type="spellEnd"/>
      <w:r w:rsidRPr="00753037">
        <w:rPr>
          <w:rFonts w:ascii="Consolas" w:hAnsi="Consolas"/>
          <w:sz w:val="36"/>
          <w:szCs w:val="36"/>
        </w:rPr>
        <w:t>'?</w:t>
      </w:r>
    </w:p>
    <w:p w14:paraId="6FEC0D9D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All you get is pain.</w:t>
      </w:r>
    </w:p>
    <w:p w14:paraId="4DD3396B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When I needed </w:t>
      </w:r>
      <w:proofErr w:type="gramStart"/>
      <w:r w:rsidRPr="00753037">
        <w:rPr>
          <w:rFonts w:ascii="Consolas" w:hAnsi="Consolas"/>
          <w:sz w:val="36"/>
          <w:szCs w:val="36"/>
        </w:rPr>
        <w:t>sunshine</w:t>
      </w:r>
      <w:proofErr w:type="gramEnd"/>
      <w:r w:rsidRPr="00753037">
        <w:rPr>
          <w:rFonts w:ascii="Consolas" w:hAnsi="Consolas"/>
          <w:sz w:val="36"/>
          <w:szCs w:val="36"/>
        </w:rPr>
        <w:t xml:space="preserve"> I got rain.</w:t>
      </w:r>
    </w:p>
    <w:p w14:paraId="3B4EA19A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529A61B8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&lt;</w:t>
      </w:r>
      <w:proofErr w:type="spellStart"/>
      <w:r w:rsidRPr="00753037">
        <w:rPr>
          <w:rFonts w:ascii="Consolas" w:hAnsi="Consolas"/>
          <w:sz w:val="36"/>
          <w:szCs w:val="36"/>
        </w:rPr>
        <w:t>ch</w:t>
      </w:r>
      <w:proofErr w:type="spellEnd"/>
      <w:r w:rsidRPr="00753037">
        <w:rPr>
          <w:rFonts w:ascii="Consolas" w:hAnsi="Consolas"/>
          <w:sz w:val="36"/>
          <w:szCs w:val="36"/>
        </w:rPr>
        <w:t>&gt;</w:t>
      </w:r>
    </w:p>
    <w:p w14:paraId="07A3A258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&lt;solo</w:t>
      </w:r>
    </w:p>
    <w:p w14:paraId="2B97BCEC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</w:p>
    <w:p w14:paraId="773770FD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Love was out to get me</w:t>
      </w:r>
    </w:p>
    <w:p w14:paraId="24F69026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That's the way it seemed.</w:t>
      </w:r>
    </w:p>
    <w:p w14:paraId="2204CD8F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>Disappointment haunted all my dreams.</w:t>
      </w:r>
    </w:p>
    <w:p w14:paraId="2D4EB2EE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3F330EFB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 xml:space="preserve"> </w:t>
      </w:r>
    </w:p>
    <w:p w14:paraId="24D287B4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&lt;</w:t>
      </w:r>
      <w:proofErr w:type="spellStart"/>
      <w:r w:rsidRPr="00753037">
        <w:rPr>
          <w:rFonts w:ascii="Consolas" w:hAnsi="Consolas"/>
          <w:sz w:val="36"/>
          <w:szCs w:val="36"/>
        </w:rPr>
        <w:t>ch</w:t>
      </w:r>
      <w:proofErr w:type="spellEnd"/>
      <w:r w:rsidRPr="00753037">
        <w:rPr>
          <w:rFonts w:ascii="Consolas" w:hAnsi="Consolas"/>
          <w:sz w:val="36"/>
          <w:szCs w:val="36"/>
        </w:rPr>
        <w:t xml:space="preserve">&gt; </w:t>
      </w:r>
    </w:p>
    <w:p w14:paraId="3BACDA09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&lt;</w:t>
      </w:r>
      <w:proofErr w:type="spellStart"/>
      <w:r w:rsidRPr="00753037">
        <w:rPr>
          <w:rFonts w:ascii="Consolas" w:hAnsi="Consolas"/>
          <w:sz w:val="36"/>
          <w:szCs w:val="36"/>
        </w:rPr>
        <w:t>ch</w:t>
      </w:r>
      <w:proofErr w:type="spellEnd"/>
      <w:r w:rsidRPr="00753037">
        <w:rPr>
          <w:rFonts w:ascii="Consolas" w:hAnsi="Consolas"/>
          <w:sz w:val="36"/>
          <w:szCs w:val="36"/>
        </w:rPr>
        <w:t xml:space="preserve">&gt; </w:t>
      </w:r>
    </w:p>
    <w:p w14:paraId="71355658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</w:p>
    <w:p w14:paraId="263E6E53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lastRenderedPageBreak/>
        <w:tab/>
        <w:t>I'm a believer</w:t>
      </w:r>
    </w:p>
    <w:p w14:paraId="441B1F79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Said I'm a believer (I'm a believer)</w:t>
      </w:r>
    </w:p>
    <w:p w14:paraId="5F933D12" w14:textId="77777777" w:rsidR="00753037" w:rsidRPr="00753037" w:rsidRDefault="00753037" w:rsidP="00753037">
      <w:pPr>
        <w:pStyle w:val="NoSpacing"/>
        <w:rPr>
          <w:rFonts w:ascii="Consolas" w:hAnsi="Consolas"/>
          <w:sz w:val="36"/>
          <w:szCs w:val="36"/>
        </w:rPr>
      </w:pPr>
      <w:r w:rsidRPr="00753037">
        <w:rPr>
          <w:rFonts w:ascii="Consolas" w:hAnsi="Consolas"/>
          <w:sz w:val="36"/>
          <w:szCs w:val="36"/>
        </w:rPr>
        <w:tab/>
        <w:t>Said I'm a believer (I'm a believer)</w:t>
      </w:r>
    </w:p>
    <w:p w14:paraId="3A0831F6" w14:textId="77777777" w:rsidR="00B65149" w:rsidRPr="00B65149" w:rsidRDefault="00B65149" w:rsidP="00B65149">
      <w:pPr>
        <w:pStyle w:val="NoSpacing"/>
        <w:rPr>
          <w:rFonts w:ascii="Consolas" w:hAnsi="Consolas"/>
          <w:sz w:val="28"/>
          <w:szCs w:val="28"/>
        </w:rPr>
      </w:pP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37"/>
    <w:rsid w:val="00753037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6515"/>
  <w15:chartTrackingRefBased/>
  <w15:docId w15:val="{A9408311-09F6-474A-8454-7F4232D4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</TotalTime>
  <Pages>2</Pages>
  <Words>141</Words>
  <Characters>594</Characters>
  <Application>Microsoft Office Word</Application>
  <DocSecurity>0</DocSecurity>
  <Lines>31</Lines>
  <Paragraphs>29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2021-11-04T17:42:00Z</dcterms:created>
  <dcterms:modified xsi:type="dcterms:W3CDTF">2021-11-04T17:43:00Z</dcterms:modified>
</cp:coreProperties>
</file>