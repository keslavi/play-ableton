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F6761" w14:textId="3ADC8230" w:rsidR="00B65149" w:rsidRDefault="00E91C7C" w:rsidP="00B65149">
      <w:pPr>
        <w:pStyle w:val="Heading1"/>
      </w:pPr>
      <w:proofErr w:type="gramStart"/>
      <w:r>
        <w:t>A</w:t>
      </w:r>
      <w:r w:rsidR="00E45E7A">
        <w:tab/>
      </w:r>
      <w:r>
        <w:t>Footloose</w:t>
      </w:r>
      <w:proofErr w:type="gramEnd"/>
    </w:p>
    <w:p w14:paraId="46D2D0D4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</w:p>
    <w:p w14:paraId="50A7C002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>A                 D A                  D A                 D A</w:t>
      </w:r>
    </w:p>
    <w:p w14:paraId="4E7DF9D2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Been working so hard, keep punching my card, eight hours, for what? </w:t>
      </w:r>
    </w:p>
    <w:p w14:paraId="51E5D91C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                    D                                               A</w:t>
      </w:r>
    </w:p>
    <w:p w14:paraId="79C6EF9E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Oh, tell me what I got...I got this </w:t>
      </w:r>
      <w:proofErr w:type="spellStart"/>
      <w:r w:rsidRPr="00E91C7C">
        <w:rPr>
          <w:rFonts w:ascii="Consolas" w:hAnsi="Consolas"/>
          <w:sz w:val="28"/>
          <w:szCs w:val="28"/>
        </w:rPr>
        <w:t>feelin</w:t>
      </w:r>
      <w:proofErr w:type="spellEnd"/>
      <w:r w:rsidRPr="00E91C7C">
        <w:rPr>
          <w:rFonts w:ascii="Consolas" w:hAnsi="Consolas"/>
          <w:sz w:val="28"/>
          <w:szCs w:val="28"/>
        </w:rPr>
        <w:t xml:space="preserve"> that times just a </w:t>
      </w:r>
      <w:proofErr w:type="spellStart"/>
      <w:r w:rsidRPr="00E91C7C">
        <w:rPr>
          <w:rFonts w:ascii="Consolas" w:hAnsi="Consolas"/>
          <w:sz w:val="28"/>
          <w:szCs w:val="28"/>
        </w:rPr>
        <w:t>holdin</w:t>
      </w:r>
      <w:proofErr w:type="spellEnd"/>
      <w:r w:rsidRPr="00E91C7C">
        <w:rPr>
          <w:rFonts w:ascii="Consolas" w:hAnsi="Consolas"/>
          <w:sz w:val="28"/>
          <w:szCs w:val="28"/>
        </w:rPr>
        <w:t xml:space="preserve"> me down,</w:t>
      </w:r>
    </w:p>
    <w:p w14:paraId="5FE3888B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D               </w:t>
      </w:r>
      <w:proofErr w:type="spellStart"/>
      <w:r w:rsidRPr="00E91C7C">
        <w:rPr>
          <w:rFonts w:ascii="Consolas" w:hAnsi="Consolas"/>
          <w:sz w:val="28"/>
          <w:szCs w:val="28"/>
        </w:rPr>
        <w:t>D#dim</w:t>
      </w:r>
      <w:proofErr w:type="spellEnd"/>
      <w:r w:rsidRPr="00E91C7C">
        <w:rPr>
          <w:rFonts w:ascii="Consolas" w:hAnsi="Consolas"/>
          <w:sz w:val="28"/>
          <w:szCs w:val="28"/>
        </w:rPr>
        <w:t xml:space="preserve">                           E F# G </w:t>
      </w:r>
      <w:proofErr w:type="spellStart"/>
      <w:r w:rsidRPr="00E91C7C">
        <w:rPr>
          <w:rFonts w:ascii="Consolas" w:hAnsi="Consolas"/>
          <w:sz w:val="28"/>
          <w:szCs w:val="28"/>
        </w:rPr>
        <w:t>G</w:t>
      </w:r>
      <w:proofErr w:type="spellEnd"/>
      <w:r w:rsidRPr="00E91C7C">
        <w:rPr>
          <w:rFonts w:ascii="Consolas" w:hAnsi="Consolas"/>
          <w:sz w:val="28"/>
          <w:szCs w:val="28"/>
        </w:rPr>
        <w:t>#</w:t>
      </w:r>
    </w:p>
    <w:p w14:paraId="36FA17FC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>I'll hit the ceiling...or else I'll tear up this town........</w:t>
      </w:r>
    </w:p>
    <w:p w14:paraId="3376F012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 </w:t>
      </w:r>
    </w:p>
    <w:p w14:paraId="74E4ADFD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E91C7C">
        <w:rPr>
          <w:rFonts w:ascii="Consolas" w:hAnsi="Consolas"/>
          <w:sz w:val="28"/>
          <w:szCs w:val="28"/>
        </w:rPr>
        <w:t>Tonight</w:t>
      </w:r>
      <w:proofErr w:type="gramEnd"/>
      <w:r w:rsidRPr="00E91C7C">
        <w:rPr>
          <w:rFonts w:ascii="Consolas" w:hAnsi="Consolas"/>
          <w:sz w:val="28"/>
          <w:szCs w:val="28"/>
        </w:rPr>
        <w:t xml:space="preserve"> I </w:t>
      </w:r>
      <w:proofErr w:type="spellStart"/>
      <w:r w:rsidRPr="00E91C7C">
        <w:rPr>
          <w:rFonts w:ascii="Consolas" w:hAnsi="Consolas"/>
          <w:sz w:val="28"/>
          <w:szCs w:val="28"/>
        </w:rPr>
        <w:t>gotta</w:t>
      </w:r>
      <w:proofErr w:type="spellEnd"/>
      <w:r w:rsidRPr="00E91C7C">
        <w:rPr>
          <w:rFonts w:ascii="Consolas" w:hAnsi="Consolas"/>
          <w:sz w:val="28"/>
          <w:szCs w:val="28"/>
        </w:rPr>
        <w:t xml:space="preserve"> cut</w:t>
      </w:r>
    </w:p>
    <w:p w14:paraId="03F3BFBF" w14:textId="77777777" w:rsidR="00E91C7C" w:rsidRPr="00E91C7C" w:rsidRDefault="00E91C7C" w:rsidP="00E91C7C">
      <w:pPr>
        <w:pStyle w:val="NoSpacing"/>
        <w:ind w:left="720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 </w:t>
      </w:r>
    </w:p>
    <w:p w14:paraId="574ECECD" w14:textId="77777777" w:rsidR="00E91C7C" w:rsidRPr="00E91C7C" w:rsidRDefault="00E91C7C" w:rsidP="00E91C7C">
      <w:pPr>
        <w:pStyle w:val="NoSpacing"/>
        <w:ind w:left="720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Loose, footloose </w:t>
      </w:r>
    </w:p>
    <w:p w14:paraId="5E101C6C" w14:textId="77777777" w:rsidR="00E91C7C" w:rsidRPr="00E91C7C" w:rsidRDefault="00E91C7C" w:rsidP="00E91C7C">
      <w:pPr>
        <w:pStyle w:val="NoSpacing"/>
        <w:ind w:left="720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Kick off your Sunday shoes </w:t>
      </w:r>
    </w:p>
    <w:p w14:paraId="6B5FFC3D" w14:textId="77777777" w:rsidR="00E91C7C" w:rsidRPr="00E91C7C" w:rsidRDefault="00E91C7C" w:rsidP="00E91C7C">
      <w:pPr>
        <w:pStyle w:val="NoSpacing"/>
        <w:ind w:left="720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Please, Louise </w:t>
      </w:r>
    </w:p>
    <w:p w14:paraId="6903C742" w14:textId="77777777" w:rsidR="00E91C7C" w:rsidRPr="00E91C7C" w:rsidRDefault="00E91C7C" w:rsidP="00E91C7C">
      <w:pPr>
        <w:pStyle w:val="NoSpacing"/>
        <w:ind w:left="720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Pull me </w:t>
      </w:r>
      <w:proofErr w:type="spellStart"/>
      <w:r w:rsidRPr="00E91C7C">
        <w:rPr>
          <w:rFonts w:ascii="Consolas" w:hAnsi="Consolas"/>
          <w:sz w:val="28"/>
          <w:szCs w:val="28"/>
        </w:rPr>
        <w:t>offa</w:t>
      </w:r>
      <w:proofErr w:type="spellEnd"/>
      <w:r w:rsidRPr="00E91C7C">
        <w:rPr>
          <w:rFonts w:ascii="Consolas" w:hAnsi="Consolas"/>
          <w:sz w:val="28"/>
          <w:szCs w:val="28"/>
        </w:rPr>
        <w:t xml:space="preserve"> my knees </w:t>
      </w:r>
    </w:p>
    <w:p w14:paraId="0A9E1D3F" w14:textId="77777777" w:rsidR="00E91C7C" w:rsidRPr="00E91C7C" w:rsidRDefault="00E91C7C" w:rsidP="00E91C7C">
      <w:pPr>
        <w:pStyle w:val="NoSpacing"/>
        <w:ind w:left="720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Jack, get back </w:t>
      </w:r>
    </w:p>
    <w:p w14:paraId="706A7630" w14:textId="77777777" w:rsidR="00E91C7C" w:rsidRPr="00E91C7C" w:rsidRDefault="00E91C7C" w:rsidP="00E91C7C">
      <w:pPr>
        <w:pStyle w:val="NoSpacing"/>
        <w:ind w:left="720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C'mon before we crack </w:t>
      </w:r>
    </w:p>
    <w:p w14:paraId="54457D0D" w14:textId="77777777" w:rsidR="00E91C7C" w:rsidRPr="00E91C7C" w:rsidRDefault="00E91C7C" w:rsidP="00E91C7C">
      <w:pPr>
        <w:pStyle w:val="NoSpacing"/>
        <w:ind w:left="720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Lose your blues </w:t>
      </w:r>
    </w:p>
    <w:p w14:paraId="60881A1B" w14:textId="77777777" w:rsidR="00E91C7C" w:rsidRPr="00E91C7C" w:rsidRDefault="00E91C7C" w:rsidP="00E91C7C">
      <w:pPr>
        <w:pStyle w:val="NoSpacing"/>
        <w:ind w:left="720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Everybody cut footloose </w:t>
      </w:r>
    </w:p>
    <w:p w14:paraId="605E72FF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 </w:t>
      </w:r>
    </w:p>
    <w:p w14:paraId="4FB26689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You're playing so cool, </w:t>
      </w:r>
      <w:proofErr w:type="gramStart"/>
      <w:r w:rsidRPr="00E91C7C">
        <w:rPr>
          <w:rFonts w:ascii="Consolas" w:hAnsi="Consolas"/>
          <w:sz w:val="28"/>
          <w:szCs w:val="28"/>
        </w:rPr>
        <w:t>Obeying</w:t>
      </w:r>
      <w:proofErr w:type="gramEnd"/>
      <w:r w:rsidRPr="00E91C7C">
        <w:rPr>
          <w:rFonts w:ascii="Consolas" w:hAnsi="Consolas"/>
          <w:sz w:val="28"/>
          <w:szCs w:val="28"/>
        </w:rPr>
        <w:t xml:space="preserve"> every rule, Dig way down in your heart </w:t>
      </w:r>
    </w:p>
    <w:p w14:paraId="4D1324F5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You're yearning, burning for some, somebody to tell you, </w:t>
      </w:r>
    </w:p>
    <w:p w14:paraId="573E3A41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that life </w:t>
      </w:r>
      <w:proofErr w:type="spellStart"/>
      <w:r w:rsidRPr="00E91C7C">
        <w:rPr>
          <w:rFonts w:ascii="Consolas" w:hAnsi="Consolas"/>
          <w:sz w:val="28"/>
          <w:szCs w:val="28"/>
        </w:rPr>
        <w:t>ain't</w:t>
      </w:r>
      <w:proofErr w:type="spellEnd"/>
      <w:r w:rsidRPr="00E91C7C">
        <w:rPr>
          <w:rFonts w:ascii="Consolas" w:hAnsi="Consolas"/>
          <w:sz w:val="28"/>
          <w:szCs w:val="28"/>
        </w:rPr>
        <w:t xml:space="preserve"> passing you by </w:t>
      </w:r>
    </w:p>
    <w:p w14:paraId="057B8105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I'm trying to tell you, </w:t>
      </w:r>
      <w:proofErr w:type="gramStart"/>
      <w:r w:rsidRPr="00E91C7C">
        <w:rPr>
          <w:rFonts w:ascii="Consolas" w:hAnsi="Consolas"/>
          <w:sz w:val="28"/>
          <w:szCs w:val="28"/>
        </w:rPr>
        <w:t>It</w:t>
      </w:r>
      <w:proofErr w:type="gramEnd"/>
      <w:r w:rsidRPr="00E91C7C">
        <w:rPr>
          <w:rFonts w:ascii="Consolas" w:hAnsi="Consolas"/>
          <w:sz w:val="28"/>
          <w:szCs w:val="28"/>
        </w:rPr>
        <w:t xml:space="preserve"> will if you don't even try </w:t>
      </w:r>
    </w:p>
    <w:p w14:paraId="2A89D02D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>You can fly if you'd only cut</w:t>
      </w:r>
    </w:p>
    <w:p w14:paraId="55DE29C5" w14:textId="3B3D5E4E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</w:p>
    <w:p w14:paraId="055591A0" w14:textId="6CD263F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3EC04E76" w14:textId="77777777" w:rsidR="00E91C7C" w:rsidRPr="00E91C7C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 xml:space="preserve"> </w:t>
      </w:r>
    </w:p>
    <w:p w14:paraId="09BDC098" w14:textId="728EEC91" w:rsidR="0047693B" w:rsidRPr="00B65149" w:rsidRDefault="00E91C7C" w:rsidP="00E91C7C">
      <w:pPr>
        <w:pStyle w:val="NoSpacing"/>
        <w:rPr>
          <w:rFonts w:ascii="Consolas" w:hAnsi="Consolas"/>
          <w:sz w:val="28"/>
          <w:szCs w:val="28"/>
        </w:rPr>
      </w:pPr>
      <w:r w:rsidRPr="00E91C7C">
        <w:rPr>
          <w:rFonts w:ascii="Consolas" w:hAnsi="Consolas"/>
          <w:sz w:val="28"/>
          <w:szCs w:val="28"/>
        </w:rPr>
        <w:t>LOOSE!!!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7C"/>
    <w:rsid w:val="00057E6E"/>
    <w:rsid w:val="00177ED7"/>
    <w:rsid w:val="0047693B"/>
    <w:rsid w:val="006651D0"/>
    <w:rsid w:val="007478DF"/>
    <w:rsid w:val="00B65149"/>
    <w:rsid w:val="00BB22E0"/>
    <w:rsid w:val="00E45E7A"/>
    <w:rsid w:val="00E9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AA42"/>
  <w15:chartTrackingRefBased/>
  <w15:docId w15:val="{FDFB63B8-D3E8-49EA-AD43-734B6C68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2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2022-10-15T17:27:00Z</dcterms:created>
  <dcterms:modified xsi:type="dcterms:W3CDTF">2022-10-15T17:29:00Z</dcterms:modified>
</cp:coreProperties>
</file>