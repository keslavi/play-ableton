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D58FC" w14:textId="754F0FBD" w:rsidR="00B65149" w:rsidRDefault="00EA6172" w:rsidP="00B65149">
      <w:pPr>
        <w:pStyle w:val="Heading1"/>
      </w:pPr>
      <w:r>
        <w:t>Dm</w:t>
      </w:r>
      <w:r w:rsidR="005C313B">
        <w:tab/>
      </w:r>
      <w:r>
        <w:t xml:space="preserve">Crazy </w:t>
      </w:r>
      <w:proofErr w:type="gramStart"/>
      <w:r>
        <w:t>In</w:t>
      </w:r>
      <w:proofErr w:type="gramEnd"/>
      <w:r>
        <w:t xml:space="preserve"> Love</w:t>
      </w:r>
    </w:p>
    <w:p w14:paraId="20D1835B" w14:textId="65DA3BA9" w:rsid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Verse: Dm</w:t>
      </w:r>
    </w:p>
    <w:p w14:paraId="3DEE16F1" w14:textId="5A0DCF8F" w:rsid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Chorus: Bb, Gm</w:t>
      </w:r>
    </w:p>
    <w:p w14:paraId="0F45490F" w14:textId="77777777" w:rsid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</w:p>
    <w:p w14:paraId="3C6A9CA9" w14:textId="20A90583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es (woo, ow)</w:t>
      </w:r>
    </w:p>
    <w:p w14:paraId="6108E020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It's so crazy right now</w:t>
      </w:r>
    </w:p>
    <w:p w14:paraId="2C8B1892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 xml:space="preserve">Most incredibly, it's </w:t>
      </w:r>
      <w:proofErr w:type="spellStart"/>
      <w:r w:rsidRPr="00EA6172">
        <w:rPr>
          <w:rFonts w:ascii="Consolas" w:hAnsi="Consolas"/>
          <w:sz w:val="28"/>
          <w:szCs w:val="28"/>
        </w:rPr>
        <w:t>ya</w:t>
      </w:r>
      <w:proofErr w:type="spellEnd"/>
      <w:r w:rsidRPr="00EA6172">
        <w:rPr>
          <w:rFonts w:ascii="Consolas" w:hAnsi="Consolas"/>
          <w:sz w:val="28"/>
          <w:szCs w:val="28"/>
        </w:rPr>
        <w:t xml:space="preserve"> girl, B (yes)</w:t>
      </w:r>
    </w:p>
    <w:p w14:paraId="6F3A76EC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 xml:space="preserve">It's </w:t>
      </w:r>
      <w:proofErr w:type="spellStart"/>
      <w:r w:rsidRPr="00EA6172">
        <w:rPr>
          <w:rFonts w:ascii="Consolas" w:hAnsi="Consolas"/>
          <w:sz w:val="28"/>
          <w:szCs w:val="28"/>
        </w:rPr>
        <w:t>ya</w:t>
      </w:r>
      <w:proofErr w:type="spellEnd"/>
      <w:r w:rsidRPr="00EA6172">
        <w:rPr>
          <w:rFonts w:ascii="Consolas" w:hAnsi="Consolas"/>
          <w:sz w:val="28"/>
          <w:szCs w:val="28"/>
        </w:rPr>
        <w:t xml:space="preserve"> boy, Young</w:t>
      </w:r>
    </w:p>
    <w:p w14:paraId="30F12C6E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You ready?</w:t>
      </w:r>
    </w:p>
    <w:p w14:paraId="2F4232A2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Uh oh, uh oh, uh oh, oh, no, no (ow)</w:t>
      </w:r>
    </w:p>
    <w:p w14:paraId="199D2CF2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Uh oh, uh oh, uh oh, oh, no, no</w:t>
      </w:r>
    </w:p>
    <w:p w14:paraId="3DD20D51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Uh oh, uh oh, uh oh, oh, no, no</w:t>
      </w:r>
    </w:p>
    <w:p w14:paraId="3E55A841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Uh oh, uh oh, uh oh, oh, no, no (yeah)</w:t>
      </w:r>
    </w:p>
    <w:p w14:paraId="7724988E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History in the making</w:t>
      </w:r>
    </w:p>
    <w:p w14:paraId="51FD82B6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Part two, it's so crazy right now</w:t>
      </w:r>
    </w:p>
    <w:p w14:paraId="058C552A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I look and stare so deep in your eyes</w:t>
      </w:r>
    </w:p>
    <w:p w14:paraId="73ABE5F3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I touch on you more and more every time</w:t>
      </w:r>
    </w:p>
    <w:p w14:paraId="24A1963D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When you leave, I'm begging you not to go</w:t>
      </w:r>
    </w:p>
    <w:p w14:paraId="660D587B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Call your name two, three times in a row</w:t>
      </w:r>
    </w:p>
    <w:p w14:paraId="29085AF9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Such a funny thing for me to try to explain</w:t>
      </w:r>
    </w:p>
    <w:p w14:paraId="4096D8B3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How I'm feeling and my pride is the one to blame</w:t>
      </w:r>
    </w:p>
    <w:p w14:paraId="7604277C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 xml:space="preserve">(Yeah, yeah) </w:t>
      </w:r>
      <w:proofErr w:type="spellStart"/>
      <w:r w:rsidRPr="00EA6172">
        <w:rPr>
          <w:rFonts w:ascii="Consolas" w:hAnsi="Consolas"/>
          <w:sz w:val="28"/>
          <w:szCs w:val="28"/>
        </w:rPr>
        <w:t>'cause</w:t>
      </w:r>
      <w:proofErr w:type="spellEnd"/>
      <w:r w:rsidRPr="00EA6172">
        <w:rPr>
          <w:rFonts w:ascii="Consolas" w:hAnsi="Consolas"/>
          <w:sz w:val="28"/>
          <w:szCs w:val="28"/>
        </w:rPr>
        <w:t xml:space="preserve"> I know I don't understand</w:t>
      </w:r>
    </w:p>
    <w:p w14:paraId="186BC5CC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Just how your love can do what no one else can</w:t>
      </w:r>
    </w:p>
    <w:p w14:paraId="798FDF6C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now, your love's</w:t>
      </w:r>
    </w:p>
    <w:p w14:paraId="1F7B3AE8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 (your love)</w:t>
      </w:r>
    </w:p>
    <w:p w14:paraId="558F95BF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now, your touch</w:t>
      </w:r>
    </w:p>
    <w:p w14:paraId="00709476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 (your touch)</w:t>
      </w:r>
    </w:p>
    <w:p w14:paraId="79FC1EB2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hoping you'll page me right now, your kiss</w:t>
      </w:r>
    </w:p>
    <w:p w14:paraId="58329CD5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hoping you'll save me right now</w:t>
      </w:r>
    </w:p>
    <w:p w14:paraId="28B77AA9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Looking so crazy, your love's</w:t>
      </w:r>
    </w:p>
    <w:p w14:paraId="21E972B9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looking, got me looking so crazy in love</w:t>
      </w:r>
    </w:p>
    <w:p w14:paraId="13E2E812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Uh oh, uh oh, uh oh, oh, no, no</w:t>
      </w:r>
    </w:p>
    <w:p w14:paraId="02EDAB3F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Uh oh, uh oh, uh oh, oh, no, no</w:t>
      </w:r>
    </w:p>
    <w:p w14:paraId="72CF45E8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Uh oh, uh oh, uh oh, oh, no, no</w:t>
      </w:r>
    </w:p>
    <w:p w14:paraId="14B9D411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Uh oh, uh oh, uh oh, oh, no, no</w:t>
      </w:r>
    </w:p>
    <w:p w14:paraId="38094141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When I talk to my friends so quietly</w:t>
      </w:r>
    </w:p>
    <w:p w14:paraId="5619337A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 xml:space="preserve">Who </w:t>
      </w:r>
      <w:proofErr w:type="gramStart"/>
      <w:r w:rsidRPr="00EA6172">
        <w:rPr>
          <w:rFonts w:ascii="Consolas" w:hAnsi="Consolas"/>
          <w:sz w:val="28"/>
          <w:szCs w:val="28"/>
        </w:rPr>
        <w:t>he</w:t>
      </w:r>
      <w:proofErr w:type="gramEnd"/>
      <w:r w:rsidRPr="00EA6172">
        <w:rPr>
          <w:rFonts w:ascii="Consolas" w:hAnsi="Consolas"/>
          <w:sz w:val="28"/>
          <w:szCs w:val="28"/>
        </w:rPr>
        <w:t xml:space="preserve"> </w:t>
      </w:r>
      <w:proofErr w:type="gramStart"/>
      <w:r w:rsidRPr="00EA6172">
        <w:rPr>
          <w:rFonts w:ascii="Consolas" w:hAnsi="Consolas"/>
          <w:sz w:val="28"/>
          <w:szCs w:val="28"/>
        </w:rPr>
        <w:t>think</w:t>
      </w:r>
      <w:proofErr w:type="gramEnd"/>
      <w:r w:rsidRPr="00EA6172">
        <w:rPr>
          <w:rFonts w:ascii="Consolas" w:hAnsi="Consolas"/>
          <w:sz w:val="28"/>
          <w:szCs w:val="28"/>
        </w:rPr>
        <w:t xml:space="preserve"> he is? Look at what you did to me</w:t>
      </w:r>
    </w:p>
    <w:p w14:paraId="1FD8B97F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Tennis shoes, don't even need to buy a new dress</w:t>
      </w:r>
    </w:p>
    <w:p w14:paraId="5850FF5F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 xml:space="preserve">If you </w:t>
      </w:r>
      <w:proofErr w:type="spellStart"/>
      <w:r w:rsidRPr="00EA6172">
        <w:rPr>
          <w:rFonts w:ascii="Consolas" w:hAnsi="Consolas"/>
          <w:sz w:val="28"/>
          <w:szCs w:val="28"/>
        </w:rPr>
        <w:t>ain't</w:t>
      </w:r>
      <w:proofErr w:type="spellEnd"/>
      <w:r w:rsidRPr="00EA6172">
        <w:rPr>
          <w:rFonts w:ascii="Consolas" w:hAnsi="Consolas"/>
          <w:sz w:val="28"/>
          <w:szCs w:val="28"/>
        </w:rPr>
        <w:t xml:space="preserve"> there, </w:t>
      </w:r>
      <w:proofErr w:type="spellStart"/>
      <w:r w:rsidRPr="00EA6172">
        <w:rPr>
          <w:rFonts w:ascii="Consolas" w:hAnsi="Consolas"/>
          <w:sz w:val="28"/>
          <w:szCs w:val="28"/>
        </w:rPr>
        <w:t>ain't</w:t>
      </w:r>
      <w:proofErr w:type="spellEnd"/>
      <w:r w:rsidRPr="00EA6172">
        <w:rPr>
          <w:rFonts w:ascii="Consolas" w:hAnsi="Consolas"/>
          <w:sz w:val="28"/>
          <w:szCs w:val="28"/>
        </w:rPr>
        <w:t xml:space="preserve"> nobody else to impress</w:t>
      </w:r>
    </w:p>
    <w:p w14:paraId="3661CF3B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It's the way that you know what I thought I knew</w:t>
      </w:r>
    </w:p>
    <w:p w14:paraId="6157DD9A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It's the beat that my heart skips when I'm with you</w:t>
      </w:r>
    </w:p>
    <w:p w14:paraId="02DD4E9E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But I still don't understand</w:t>
      </w:r>
    </w:p>
    <w:p w14:paraId="7F1DA590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lastRenderedPageBreak/>
        <w:t>Just how your love can do what no one else can</w:t>
      </w:r>
    </w:p>
    <w:p w14:paraId="2F657EED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now, your love's</w:t>
      </w:r>
    </w:p>
    <w:p w14:paraId="63C30D02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 (so crazy)</w:t>
      </w:r>
    </w:p>
    <w:p w14:paraId="4CD6E76F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now, your touch (your love)</w:t>
      </w:r>
    </w:p>
    <w:p w14:paraId="6B7961C4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 (love)</w:t>
      </w:r>
    </w:p>
    <w:p w14:paraId="2AA8913E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hoping you'll page me right now, your kiss (hey)</w:t>
      </w:r>
    </w:p>
    <w:p w14:paraId="1FD8C6E0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hoping you'll save me right now (hey)</w:t>
      </w:r>
    </w:p>
    <w:p w14:paraId="5A524090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Looking so crazy, your love's (hey)</w:t>
      </w:r>
    </w:p>
    <w:p w14:paraId="2083AF34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looking, got me looking so crazy in love</w:t>
      </w:r>
    </w:p>
    <w:p w14:paraId="76E51E07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I'm looking so crazy in love's</w:t>
      </w:r>
    </w:p>
    <w:p w14:paraId="4EBDDEF7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looking, got me looking so crazy in love (I'm warmed up now, let's go)</w:t>
      </w:r>
    </w:p>
    <w:p w14:paraId="651F7D46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Young 'Hov, y'all know when the flow is loco</w:t>
      </w:r>
    </w:p>
    <w:p w14:paraId="0415D494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Young B and the R-O-C, uh oh (oh)</w:t>
      </w:r>
    </w:p>
    <w:p w14:paraId="5488E5B1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Ol' G, big homey, the one and only</w:t>
      </w:r>
    </w:p>
    <w:p w14:paraId="22E08C6C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Stick bony, but the pocket is fat like Tony Soprano (oh no)</w:t>
      </w:r>
    </w:p>
    <w:p w14:paraId="1B77CBE6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The ROC handle like Van Axel</w:t>
      </w:r>
    </w:p>
    <w:p w14:paraId="5DD60707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I shake phonies, man, you can't get next to</w:t>
      </w:r>
    </w:p>
    <w:p w14:paraId="76D87487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The genuine article, I do not sing though</w:t>
      </w:r>
    </w:p>
    <w:p w14:paraId="68FB48D7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 xml:space="preserve">I sling though, if anything, I bling </w:t>
      </w:r>
      <w:proofErr w:type="spellStart"/>
      <w:r w:rsidRPr="00EA6172">
        <w:rPr>
          <w:rFonts w:ascii="Consolas" w:hAnsi="Consolas"/>
          <w:sz w:val="28"/>
          <w:szCs w:val="28"/>
        </w:rPr>
        <w:t>yo</w:t>
      </w:r>
      <w:proofErr w:type="spellEnd"/>
    </w:p>
    <w:p w14:paraId="0B264C3B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A star like Ringo, war like a Green Beret</w:t>
      </w:r>
    </w:p>
    <w:p w14:paraId="57472B07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EA6172">
        <w:rPr>
          <w:rFonts w:ascii="Consolas" w:hAnsi="Consolas"/>
          <w:sz w:val="28"/>
          <w:szCs w:val="28"/>
        </w:rPr>
        <w:t>Crazy</w:t>
      </w:r>
      <w:proofErr w:type="gramEnd"/>
      <w:r w:rsidRPr="00EA6172">
        <w:rPr>
          <w:rFonts w:ascii="Consolas" w:hAnsi="Consolas"/>
          <w:sz w:val="28"/>
          <w:szCs w:val="28"/>
        </w:rPr>
        <w:t xml:space="preserve"> bring </w:t>
      </w:r>
      <w:proofErr w:type="spellStart"/>
      <w:r w:rsidRPr="00EA6172">
        <w:rPr>
          <w:rFonts w:ascii="Consolas" w:hAnsi="Consolas"/>
          <w:sz w:val="28"/>
          <w:szCs w:val="28"/>
        </w:rPr>
        <w:t>ya</w:t>
      </w:r>
      <w:proofErr w:type="spellEnd"/>
      <w:r w:rsidRPr="00EA6172">
        <w:rPr>
          <w:rFonts w:ascii="Consolas" w:hAnsi="Consolas"/>
          <w:sz w:val="28"/>
          <w:szCs w:val="28"/>
        </w:rPr>
        <w:t xml:space="preserve"> whole set</w:t>
      </w:r>
    </w:p>
    <w:p w14:paraId="604AA334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Jay Z in the Range, crazy and deranged</w:t>
      </w:r>
    </w:p>
    <w:p w14:paraId="2A63DECE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They can't figure him out, they like, "Hey, is he insane?"</w:t>
      </w:r>
    </w:p>
    <w:p w14:paraId="5467414D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Yessir, I'm cut from a different cloth</w:t>
      </w:r>
    </w:p>
    <w:p w14:paraId="18411738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My texture is the best fur, chinchilla</w:t>
      </w:r>
    </w:p>
    <w:p w14:paraId="14247692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 xml:space="preserve">(Uh oh, uh oh, uh oh, oh, no, no) I been </w:t>
      </w:r>
      <w:proofErr w:type="spellStart"/>
      <w:r w:rsidRPr="00EA6172">
        <w:rPr>
          <w:rFonts w:ascii="Consolas" w:hAnsi="Consolas"/>
          <w:sz w:val="28"/>
          <w:szCs w:val="28"/>
        </w:rPr>
        <w:t>iller</w:t>
      </w:r>
      <w:proofErr w:type="spellEnd"/>
      <w:r w:rsidRPr="00EA6172">
        <w:rPr>
          <w:rFonts w:ascii="Consolas" w:hAnsi="Consolas"/>
          <w:sz w:val="28"/>
          <w:szCs w:val="28"/>
        </w:rPr>
        <w:t xml:space="preserve"> than chain smokers</w:t>
      </w:r>
    </w:p>
    <w:p w14:paraId="55E56D7E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 xml:space="preserve">How you think I got the name </w:t>
      </w:r>
      <w:proofErr w:type="spellStart"/>
      <w:r w:rsidRPr="00EA6172">
        <w:rPr>
          <w:rFonts w:ascii="Consolas" w:hAnsi="Consolas"/>
          <w:sz w:val="28"/>
          <w:szCs w:val="28"/>
        </w:rPr>
        <w:t>Hova</w:t>
      </w:r>
      <w:proofErr w:type="spellEnd"/>
      <w:r w:rsidRPr="00EA6172">
        <w:rPr>
          <w:rFonts w:ascii="Consolas" w:hAnsi="Consolas"/>
          <w:sz w:val="28"/>
          <w:szCs w:val="28"/>
        </w:rPr>
        <w:t>?</w:t>
      </w:r>
    </w:p>
    <w:p w14:paraId="5DA66C4A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(Uh oh, uh oh, uh oh, oh, no, no) I been realer, the game's over</w:t>
      </w:r>
    </w:p>
    <w:p w14:paraId="549533D7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(Uh oh, uh oh, uh oh, oh, no, no) fall back, Young, ever since I made the change over</w:t>
      </w:r>
    </w:p>
    <w:p w14:paraId="7AF29A97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(Uh oh, uh oh, uh oh, oh, no, no) to platinum the game's been wrap, one</w:t>
      </w:r>
    </w:p>
    <w:p w14:paraId="48218ABE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crazy, my baby</w:t>
      </w:r>
    </w:p>
    <w:p w14:paraId="49D4667A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I'm not myself, lately I'm foolish, I don't do this</w:t>
      </w:r>
    </w:p>
    <w:p w14:paraId="746C2CC9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I've been playing myself, baby, I don't care</w:t>
      </w:r>
    </w:p>
    <w:p w14:paraId="74FF0C62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EA6172">
        <w:rPr>
          <w:rFonts w:ascii="Consolas" w:hAnsi="Consolas"/>
          <w:sz w:val="28"/>
          <w:szCs w:val="28"/>
        </w:rPr>
        <w:t>'Cause</w:t>
      </w:r>
      <w:proofErr w:type="spellEnd"/>
      <w:r w:rsidRPr="00EA6172">
        <w:rPr>
          <w:rFonts w:ascii="Consolas" w:hAnsi="Consolas"/>
          <w:sz w:val="28"/>
          <w:szCs w:val="28"/>
        </w:rPr>
        <w:t xml:space="preserve"> your love's got the best of me</w:t>
      </w:r>
    </w:p>
    <w:p w14:paraId="778B050F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And, baby, you're making a fool of me</w:t>
      </w:r>
    </w:p>
    <w:p w14:paraId="2B4DFB39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You got me sprung and I don't care who sees</w:t>
      </w:r>
    </w:p>
    <w:p w14:paraId="69AB8D66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EA6172">
        <w:rPr>
          <w:rFonts w:ascii="Consolas" w:hAnsi="Consolas"/>
          <w:sz w:val="28"/>
          <w:szCs w:val="28"/>
        </w:rPr>
        <w:t>'Cause</w:t>
      </w:r>
      <w:proofErr w:type="spellEnd"/>
      <w:r w:rsidRPr="00EA6172">
        <w:rPr>
          <w:rFonts w:ascii="Consolas" w:hAnsi="Consolas"/>
          <w:sz w:val="28"/>
          <w:szCs w:val="28"/>
        </w:rPr>
        <w:t>, baby, you got me</w:t>
      </w:r>
    </w:p>
    <w:p w14:paraId="755C7E22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Baby, you got me (you got me so crazy, baby), hey</w:t>
      </w:r>
    </w:p>
    <w:p w14:paraId="785FD6C2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now, your love's (oh love)</w:t>
      </w:r>
    </w:p>
    <w:p w14:paraId="0FBECCC9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 (</w:t>
      </w:r>
      <w:proofErr w:type="spellStart"/>
      <w:r w:rsidRPr="00EA6172">
        <w:rPr>
          <w:rFonts w:ascii="Consolas" w:hAnsi="Consolas"/>
          <w:sz w:val="28"/>
          <w:szCs w:val="28"/>
        </w:rPr>
        <w:t>lookin</w:t>
      </w:r>
      <w:proofErr w:type="spellEnd"/>
      <w:r w:rsidRPr="00EA6172">
        <w:rPr>
          <w:rFonts w:ascii="Consolas" w:hAnsi="Consolas"/>
          <w:sz w:val="28"/>
          <w:szCs w:val="28"/>
        </w:rPr>
        <w:t>' crazy)</w:t>
      </w:r>
    </w:p>
    <w:p w14:paraId="25C2FBAF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lastRenderedPageBreak/>
        <w:t>Got me looking so crazy right now, your touch</w:t>
      </w:r>
    </w:p>
    <w:p w14:paraId="443E390C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 (baby)</w:t>
      </w:r>
    </w:p>
    <w:p w14:paraId="221F5E59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hoping you'll page me right now, your kiss (hey)</w:t>
      </w:r>
    </w:p>
    <w:p w14:paraId="28733FC5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hoping you'll save me right now (oh)</w:t>
      </w:r>
    </w:p>
    <w:p w14:paraId="68622E53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Looking so crazy in love's (hey)</w:t>
      </w:r>
    </w:p>
    <w:p w14:paraId="1998041D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looking, got me looking so crazy in love (whoa)</w:t>
      </w:r>
    </w:p>
    <w:p w14:paraId="77E29DD4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now, your love's</w:t>
      </w:r>
    </w:p>
    <w:p w14:paraId="4BCDD14A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 (your love)</w:t>
      </w:r>
    </w:p>
    <w:p w14:paraId="31E2E6B7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now, your touch</w:t>
      </w:r>
    </w:p>
    <w:p w14:paraId="68B9C45C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 so crazy right now (your touch)</w:t>
      </w:r>
    </w:p>
    <w:p w14:paraId="39AEDB02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hoping you'll page me right now, your kiss</w:t>
      </w:r>
    </w:p>
    <w:p w14:paraId="0414B08D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hoping you'll save me right now</w:t>
      </w:r>
    </w:p>
    <w:p w14:paraId="28C5B604" w14:textId="77777777" w:rsidR="00EA6172" w:rsidRPr="00EA6172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Looking so crazy in love's</w:t>
      </w:r>
    </w:p>
    <w:p w14:paraId="3B2BC33E" w14:textId="43E4720C" w:rsidR="0047693B" w:rsidRPr="00B65149" w:rsidRDefault="00EA6172" w:rsidP="00EA6172">
      <w:pPr>
        <w:pStyle w:val="NoSpacing"/>
        <w:rPr>
          <w:rFonts w:ascii="Consolas" w:hAnsi="Consolas"/>
          <w:sz w:val="28"/>
          <w:szCs w:val="28"/>
        </w:rPr>
      </w:pPr>
      <w:r w:rsidRPr="00EA6172">
        <w:rPr>
          <w:rFonts w:ascii="Consolas" w:hAnsi="Consolas"/>
          <w:sz w:val="28"/>
          <w:szCs w:val="28"/>
        </w:rPr>
        <w:t>Got me looking, got me looking so crazy in love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72"/>
    <w:rsid w:val="00057E6E"/>
    <w:rsid w:val="00177ED7"/>
    <w:rsid w:val="003812E9"/>
    <w:rsid w:val="003A6EF1"/>
    <w:rsid w:val="00445840"/>
    <w:rsid w:val="0047693B"/>
    <w:rsid w:val="005C313B"/>
    <w:rsid w:val="006651D0"/>
    <w:rsid w:val="007478DF"/>
    <w:rsid w:val="007E56FA"/>
    <w:rsid w:val="0088447D"/>
    <w:rsid w:val="009037D7"/>
    <w:rsid w:val="00995146"/>
    <w:rsid w:val="00B65149"/>
    <w:rsid w:val="00BB22E0"/>
    <w:rsid w:val="00E45E7A"/>
    <w:rsid w:val="00EA6172"/>
    <w:rsid w:val="00FA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BA485"/>
  <w15:chartTrackingRefBased/>
  <w15:docId w15:val="{0A35BF8B-0EE8-4734-A96F-9AC66AE03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OnSo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OnSong.dotx</Template>
  <TotalTime>1</TotalTime>
  <Pages>3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2024-12-11T04:40:00Z</dcterms:created>
  <dcterms:modified xsi:type="dcterms:W3CDTF">2024-12-11T04:41:00Z</dcterms:modified>
</cp:coreProperties>
</file>