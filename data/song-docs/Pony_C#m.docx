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175A6" w14:textId="59FB3406" w:rsidR="00B65149" w:rsidRDefault="007D7D8A" w:rsidP="00B65149">
      <w:pPr>
        <w:pStyle w:val="Heading1"/>
      </w:pPr>
      <w:proofErr w:type="spellStart"/>
      <w:r>
        <w:t>C#m</w:t>
      </w:r>
      <w:proofErr w:type="spellEnd"/>
      <w:r w:rsidR="00E45E7A">
        <w:tab/>
      </w:r>
      <w:r w:rsidR="00B66596">
        <w:t>Pony</w:t>
      </w:r>
    </w:p>
    <w:p w14:paraId="0685A6D1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I'm just a bachelor</w:t>
      </w:r>
    </w:p>
    <w:p w14:paraId="505D4CA8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I'm looking for a partner</w:t>
      </w:r>
    </w:p>
    <w:p w14:paraId="2652B3BB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Someone who knows how to ride</w:t>
      </w:r>
    </w:p>
    <w:p w14:paraId="4DC5D996" w14:textId="38669EC1" w:rsid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Without even falling off</w:t>
      </w:r>
    </w:p>
    <w:p w14:paraId="53E51DDD" w14:textId="17B799A1" w:rsidR="00150A39" w:rsidRPr="00B66596" w:rsidRDefault="00150A39" w:rsidP="00B66596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</w:t>
      </w:r>
    </w:p>
    <w:p w14:paraId="3A39225D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B66596">
        <w:rPr>
          <w:rFonts w:ascii="Consolas" w:hAnsi="Consolas"/>
          <w:sz w:val="28"/>
          <w:szCs w:val="28"/>
        </w:rPr>
        <w:t>Gotta</w:t>
      </w:r>
      <w:proofErr w:type="spellEnd"/>
      <w:r w:rsidRPr="00B66596">
        <w:rPr>
          <w:rFonts w:ascii="Consolas" w:hAnsi="Consolas"/>
          <w:sz w:val="28"/>
          <w:szCs w:val="28"/>
        </w:rPr>
        <w:t xml:space="preserve"> be compatible</w:t>
      </w:r>
    </w:p>
    <w:p w14:paraId="3CE81F94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Takes me to my limits</w:t>
      </w:r>
    </w:p>
    <w:p w14:paraId="301049C8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Girl when I break you off</w:t>
      </w:r>
    </w:p>
    <w:p w14:paraId="7BEB4F66" w14:textId="73717608" w:rsid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I promise that you won't want to get off</w:t>
      </w:r>
    </w:p>
    <w:p w14:paraId="62CA16F3" w14:textId="77777777" w:rsidR="007D7D8A" w:rsidRPr="00B66596" w:rsidRDefault="007D7D8A" w:rsidP="00B66596">
      <w:pPr>
        <w:pStyle w:val="NoSpacing"/>
        <w:rPr>
          <w:rFonts w:ascii="Consolas" w:hAnsi="Consolas"/>
          <w:sz w:val="28"/>
          <w:szCs w:val="28"/>
        </w:rPr>
      </w:pPr>
    </w:p>
    <w:p w14:paraId="0D5202C7" w14:textId="77777777" w:rsidR="00B66596" w:rsidRPr="00B66596" w:rsidRDefault="00B66596" w:rsidP="007D7D8A">
      <w:pPr>
        <w:pStyle w:val="NoSpacing"/>
        <w:ind w:left="720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If you're horny let's do it</w:t>
      </w:r>
    </w:p>
    <w:p w14:paraId="1E41568D" w14:textId="77777777" w:rsidR="00B66596" w:rsidRPr="00B66596" w:rsidRDefault="00B66596" w:rsidP="007D7D8A">
      <w:pPr>
        <w:pStyle w:val="NoSpacing"/>
        <w:ind w:left="720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Ride it, my pony</w:t>
      </w:r>
    </w:p>
    <w:p w14:paraId="4BA212EC" w14:textId="77777777" w:rsidR="00B66596" w:rsidRPr="00B66596" w:rsidRDefault="00B66596" w:rsidP="007D7D8A">
      <w:pPr>
        <w:pStyle w:val="NoSpacing"/>
        <w:ind w:left="720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My saddle's waiting</w:t>
      </w:r>
    </w:p>
    <w:p w14:paraId="23BCCE50" w14:textId="77777777" w:rsidR="00B66596" w:rsidRPr="00B66596" w:rsidRDefault="00B66596" w:rsidP="007D7D8A">
      <w:pPr>
        <w:pStyle w:val="NoSpacing"/>
        <w:ind w:left="720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Come and jump on it</w:t>
      </w:r>
    </w:p>
    <w:p w14:paraId="7E78CB32" w14:textId="77777777" w:rsidR="007D7D8A" w:rsidRDefault="007D7D8A" w:rsidP="007D7D8A">
      <w:pPr>
        <w:pStyle w:val="NoSpacing"/>
        <w:ind w:left="720"/>
        <w:rPr>
          <w:rFonts w:ascii="Consolas" w:hAnsi="Consolas"/>
          <w:sz w:val="28"/>
          <w:szCs w:val="28"/>
        </w:rPr>
      </w:pPr>
    </w:p>
    <w:p w14:paraId="1D43A017" w14:textId="7DDF66D4" w:rsidR="00B66596" w:rsidRPr="00B66596" w:rsidRDefault="00B66596" w:rsidP="007D7D8A">
      <w:pPr>
        <w:pStyle w:val="NoSpacing"/>
        <w:ind w:left="720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If you're horny let's do it</w:t>
      </w:r>
    </w:p>
    <w:p w14:paraId="466161B4" w14:textId="77777777" w:rsidR="00B66596" w:rsidRPr="00B66596" w:rsidRDefault="00B66596" w:rsidP="007D7D8A">
      <w:pPr>
        <w:pStyle w:val="NoSpacing"/>
        <w:ind w:left="720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Ride it, my pony</w:t>
      </w:r>
    </w:p>
    <w:p w14:paraId="20EE1DF2" w14:textId="77777777" w:rsidR="00B66596" w:rsidRPr="00B66596" w:rsidRDefault="00B66596" w:rsidP="007D7D8A">
      <w:pPr>
        <w:pStyle w:val="NoSpacing"/>
        <w:ind w:left="720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My saddle's waiting</w:t>
      </w:r>
    </w:p>
    <w:p w14:paraId="69FF8170" w14:textId="77777777" w:rsidR="00B66596" w:rsidRPr="00B66596" w:rsidRDefault="00B66596" w:rsidP="007D7D8A">
      <w:pPr>
        <w:pStyle w:val="NoSpacing"/>
        <w:ind w:left="720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Come and jump on it</w:t>
      </w:r>
    </w:p>
    <w:p w14:paraId="6DFC799D" w14:textId="77777777" w:rsidR="007D7D8A" w:rsidRDefault="007D7D8A" w:rsidP="00B66596">
      <w:pPr>
        <w:pStyle w:val="NoSpacing"/>
        <w:rPr>
          <w:rFonts w:ascii="Consolas" w:hAnsi="Consolas"/>
          <w:sz w:val="28"/>
          <w:szCs w:val="28"/>
        </w:rPr>
      </w:pPr>
    </w:p>
    <w:p w14:paraId="0A158C31" w14:textId="7B184ADA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Sitting here flossing</w:t>
      </w:r>
    </w:p>
    <w:p w14:paraId="77AFF9DB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B66596">
        <w:rPr>
          <w:rFonts w:ascii="Consolas" w:hAnsi="Consolas"/>
          <w:sz w:val="28"/>
          <w:szCs w:val="28"/>
        </w:rPr>
        <w:t>Peepin</w:t>
      </w:r>
      <w:proofErr w:type="spellEnd"/>
      <w:r w:rsidRPr="00B66596">
        <w:rPr>
          <w:rFonts w:ascii="Consolas" w:hAnsi="Consolas"/>
          <w:sz w:val="28"/>
          <w:szCs w:val="28"/>
        </w:rPr>
        <w:t xml:space="preserve">' your </w:t>
      </w:r>
      <w:proofErr w:type="spellStart"/>
      <w:r w:rsidRPr="00B66596">
        <w:rPr>
          <w:rFonts w:ascii="Consolas" w:hAnsi="Consolas"/>
          <w:sz w:val="28"/>
          <w:szCs w:val="28"/>
        </w:rPr>
        <w:t>steelo</w:t>
      </w:r>
      <w:proofErr w:type="spellEnd"/>
    </w:p>
    <w:p w14:paraId="35114065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Just once if I have the chance</w:t>
      </w:r>
    </w:p>
    <w:p w14:paraId="71E023A7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The things I would do to you</w:t>
      </w:r>
    </w:p>
    <w:p w14:paraId="61460453" w14:textId="77777777" w:rsidR="007D7D8A" w:rsidRDefault="007D7D8A" w:rsidP="00B66596">
      <w:pPr>
        <w:pStyle w:val="NoSpacing"/>
        <w:rPr>
          <w:rFonts w:ascii="Consolas" w:hAnsi="Consolas"/>
          <w:sz w:val="28"/>
          <w:szCs w:val="28"/>
        </w:rPr>
      </w:pPr>
    </w:p>
    <w:p w14:paraId="3EC4AA04" w14:textId="1507A4B2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You and your body</w:t>
      </w:r>
    </w:p>
    <w:p w14:paraId="19BB281C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Every single portion</w:t>
      </w:r>
    </w:p>
    <w:p w14:paraId="3BFE66AE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Send chills up and down your spine</w:t>
      </w:r>
    </w:p>
    <w:p w14:paraId="29B5F701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Juices flowing down your thigh</w:t>
      </w:r>
    </w:p>
    <w:p w14:paraId="41452986" w14:textId="77777777" w:rsidR="007D7D8A" w:rsidRDefault="007D7D8A" w:rsidP="00B66596">
      <w:pPr>
        <w:pStyle w:val="NoSpacing"/>
        <w:rPr>
          <w:rFonts w:ascii="Consolas" w:hAnsi="Consolas"/>
          <w:sz w:val="28"/>
          <w:szCs w:val="28"/>
        </w:rPr>
      </w:pPr>
    </w:p>
    <w:p w14:paraId="3DE0D3CB" w14:textId="4604E314" w:rsidR="007D7D8A" w:rsidRDefault="007D7D8A" w:rsidP="00B66596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44884FE1" w14:textId="20629C3D" w:rsidR="007D7D8A" w:rsidRDefault="007D7D8A" w:rsidP="00B66596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&lt;interlude&gt;</w:t>
      </w:r>
    </w:p>
    <w:p w14:paraId="528208C0" w14:textId="77777777" w:rsidR="007D7D8A" w:rsidRDefault="007D7D8A" w:rsidP="00B66596">
      <w:pPr>
        <w:pStyle w:val="NoSpacing"/>
        <w:rPr>
          <w:rFonts w:ascii="Consolas" w:hAnsi="Consolas"/>
          <w:sz w:val="28"/>
          <w:szCs w:val="28"/>
        </w:rPr>
      </w:pPr>
    </w:p>
    <w:p w14:paraId="01014019" w14:textId="02109DCA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 xml:space="preserve">If we're </w:t>
      </w:r>
      <w:proofErr w:type="spellStart"/>
      <w:r w:rsidRPr="00B66596">
        <w:rPr>
          <w:rFonts w:ascii="Consolas" w:hAnsi="Consolas"/>
          <w:sz w:val="28"/>
          <w:szCs w:val="28"/>
        </w:rPr>
        <w:t>gonna</w:t>
      </w:r>
      <w:proofErr w:type="spellEnd"/>
      <w:r w:rsidRPr="00B66596">
        <w:rPr>
          <w:rFonts w:ascii="Consolas" w:hAnsi="Consolas"/>
          <w:sz w:val="28"/>
          <w:szCs w:val="28"/>
        </w:rPr>
        <w:t xml:space="preserve"> get nasty baby</w:t>
      </w:r>
    </w:p>
    <w:p w14:paraId="2804A7C5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B66596">
        <w:rPr>
          <w:rFonts w:ascii="Consolas" w:hAnsi="Consolas"/>
          <w:sz w:val="28"/>
          <w:szCs w:val="28"/>
        </w:rPr>
        <w:t>First</w:t>
      </w:r>
      <w:proofErr w:type="gramEnd"/>
      <w:r w:rsidRPr="00B66596">
        <w:rPr>
          <w:rFonts w:ascii="Consolas" w:hAnsi="Consolas"/>
          <w:sz w:val="28"/>
          <w:szCs w:val="28"/>
        </w:rPr>
        <w:t xml:space="preserve"> we'll show and tell</w:t>
      </w:r>
    </w:p>
    <w:p w14:paraId="55A4FC3F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 xml:space="preserve">'Till I reach your </w:t>
      </w:r>
      <w:proofErr w:type="gramStart"/>
      <w:r w:rsidRPr="00B66596">
        <w:rPr>
          <w:rFonts w:ascii="Consolas" w:hAnsi="Consolas"/>
          <w:sz w:val="28"/>
          <w:szCs w:val="28"/>
        </w:rPr>
        <w:t>pony tail</w:t>
      </w:r>
      <w:proofErr w:type="gramEnd"/>
    </w:p>
    <w:p w14:paraId="356DCD66" w14:textId="61969AB2" w:rsid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Oh</w:t>
      </w:r>
    </w:p>
    <w:p w14:paraId="69B9938D" w14:textId="77777777" w:rsidR="007D7D8A" w:rsidRPr="00B66596" w:rsidRDefault="007D7D8A" w:rsidP="00B66596">
      <w:pPr>
        <w:pStyle w:val="NoSpacing"/>
        <w:rPr>
          <w:rFonts w:ascii="Consolas" w:hAnsi="Consolas"/>
          <w:sz w:val="28"/>
          <w:szCs w:val="28"/>
        </w:rPr>
      </w:pPr>
    </w:p>
    <w:p w14:paraId="506D8F61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Lurk all over and through you baby</w:t>
      </w:r>
    </w:p>
    <w:p w14:paraId="16226777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Until we reach the stream</w:t>
      </w:r>
    </w:p>
    <w:p w14:paraId="40E7F0EF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You'll be on my jockey team</w:t>
      </w:r>
    </w:p>
    <w:p w14:paraId="1D12DD37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lastRenderedPageBreak/>
        <w:t>Oh</w:t>
      </w:r>
    </w:p>
    <w:p w14:paraId="77BD3908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If you're horny, let's do it</w:t>
      </w:r>
    </w:p>
    <w:p w14:paraId="3141CEA2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Ride it, my pony</w:t>
      </w:r>
    </w:p>
    <w:p w14:paraId="44A0F7E4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My saddle's waiting</w:t>
      </w:r>
    </w:p>
    <w:p w14:paraId="6E52B3E7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Come and jump on it</w:t>
      </w:r>
    </w:p>
    <w:p w14:paraId="75CC8918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If you're horny let's do it</w:t>
      </w:r>
    </w:p>
    <w:p w14:paraId="42B45860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Ride it, my pony</w:t>
      </w:r>
    </w:p>
    <w:p w14:paraId="1BAF420E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My saddle's waiting</w:t>
      </w:r>
    </w:p>
    <w:p w14:paraId="2D85CB22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Come and jump on it</w:t>
      </w:r>
    </w:p>
    <w:p w14:paraId="00CEAC1A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If your horny let's do it</w:t>
      </w:r>
    </w:p>
    <w:p w14:paraId="13ACFF45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Ride it my pony</w:t>
      </w:r>
    </w:p>
    <w:p w14:paraId="6EC9B8C8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My saddle's waiting</w:t>
      </w:r>
    </w:p>
    <w:p w14:paraId="4BC2B745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Come and jump on it</w:t>
      </w:r>
    </w:p>
    <w:p w14:paraId="07FDB5CD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If your horny let's do it</w:t>
      </w:r>
    </w:p>
    <w:p w14:paraId="2B3423E2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Ride it my pony</w:t>
      </w:r>
    </w:p>
    <w:p w14:paraId="0A51679A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My saddle's waiting</w:t>
      </w:r>
    </w:p>
    <w:p w14:paraId="700031E5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Come and jump on it</w:t>
      </w:r>
    </w:p>
    <w:p w14:paraId="52870BD0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If your horny let's do it</w:t>
      </w:r>
    </w:p>
    <w:p w14:paraId="21DCFA83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Ride it my pony</w:t>
      </w:r>
    </w:p>
    <w:p w14:paraId="35834629" w14:textId="77777777" w:rsidR="00B66596" w:rsidRPr="00B66596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My saddle's waiting</w:t>
      </w:r>
    </w:p>
    <w:p w14:paraId="156B4689" w14:textId="0827732E" w:rsidR="0047693B" w:rsidRPr="00B65149" w:rsidRDefault="00B66596" w:rsidP="00B66596">
      <w:pPr>
        <w:pStyle w:val="NoSpacing"/>
        <w:rPr>
          <w:rFonts w:ascii="Consolas" w:hAnsi="Consolas"/>
          <w:sz w:val="28"/>
          <w:szCs w:val="28"/>
        </w:rPr>
      </w:pPr>
      <w:r w:rsidRPr="00B66596">
        <w:rPr>
          <w:rFonts w:ascii="Consolas" w:hAnsi="Consolas"/>
          <w:sz w:val="28"/>
          <w:szCs w:val="28"/>
        </w:rPr>
        <w:t>Come and jump on it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96"/>
    <w:rsid w:val="00057E6E"/>
    <w:rsid w:val="00150A39"/>
    <w:rsid w:val="00177ED7"/>
    <w:rsid w:val="0047693B"/>
    <w:rsid w:val="006651D0"/>
    <w:rsid w:val="00712820"/>
    <w:rsid w:val="007478DF"/>
    <w:rsid w:val="007D7D8A"/>
    <w:rsid w:val="00B65149"/>
    <w:rsid w:val="00B66596"/>
    <w:rsid w:val="00BB22E0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2D4F"/>
  <w15:chartTrackingRefBased/>
  <w15:docId w15:val="{CF364D13-5004-4D96-9415-60212EA2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40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2022-10-16T15:42:00Z</dcterms:created>
  <dcterms:modified xsi:type="dcterms:W3CDTF">2022-10-16T16:25:00Z</dcterms:modified>
</cp:coreProperties>
</file>