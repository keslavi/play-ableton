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30BEF" w14:textId="77777777" w:rsidR="00A76A2E" w:rsidRPr="00386C07" w:rsidRDefault="00A76A2E" w:rsidP="00A76A2E">
      <w:pPr>
        <w:pStyle w:val="Heading1"/>
      </w:pPr>
      <w:bookmarkStart w:id="0" w:name="_Toc70089156"/>
      <w:r>
        <w:t>D</w:t>
      </w:r>
      <w:r>
        <w:tab/>
      </w:r>
      <w:r w:rsidRPr="00386C07">
        <w:t>Come Together</w:t>
      </w:r>
      <w:bookmarkEnd w:id="0"/>
      <w:r w:rsidRPr="00386C07">
        <w:t xml:space="preserve"> </w:t>
      </w:r>
    </w:p>
    <w:p w14:paraId="74DDB905" w14:textId="77777777" w:rsidR="00A76A2E" w:rsidRPr="00386C07" w:rsidRDefault="00A76A2E" w:rsidP="00A76A2E">
      <w:pPr>
        <w:spacing w:after="0"/>
        <w:rPr>
          <w:rFonts w:ascii="Georgia" w:hAnsi="Georgia"/>
          <w:sz w:val="28"/>
          <w:szCs w:val="28"/>
        </w:rPr>
      </w:pPr>
      <w:r w:rsidRPr="00386C07">
        <w:rPr>
          <w:rFonts w:ascii="Georgia" w:hAnsi="Georgia"/>
          <w:sz w:val="28"/>
          <w:szCs w:val="28"/>
        </w:rPr>
        <w:t xml:space="preserve"> </w:t>
      </w:r>
    </w:p>
    <w:p w14:paraId="790FF5EA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Here come old flattop, he come grooving up slowly </w:t>
      </w:r>
    </w:p>
    <w:p w14:paraId="745A1102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He got joo-joo eyeball, he one holy roller </w:t>
      </w:r>
    </w:p>
    <w:p w14:paraId="3E4B756F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He got hair down to his knee </w:t>
      </w:r>
    </w:p>
    <w:p w14:paraId="6FE4F8F7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Got to be a joker he just do what he please </w:t>
      </w:r>
    </w:p>
    <w:p w14:paraId="3E300D2C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 </w:t>
      </w:r>
    </w:p>
    <w:p w14:paraId="54762B1F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He wear no shoeshine, he got toe-jam football </w:t>
      </w:r>
    </w:p>
    <w:p w14:paraId="546131CE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He got monkey finger, he shoot coca-cola </w:t>
      </w:r>
    </w:p>
    <w:p w14:paraId="2FC09B1B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He say "I know you, you know me" </w:t>
      </w:r>
    </w:p>
    <w:p w14:paraId="0B0B2A89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One thing I can tell you is you got to be free </w:t>
      </w:r>
    </w:p>
    <w:p w14:paraId="466B876F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 </w:t>
      </w:r>
    </w:p>
    <w:p w14:paraId="263799F9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   Come together right now over me </w:t>
      </w:r>
    </w:p>
    <w:p w14:paraId="3E1AA778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 </w:t>
      </w:r>
    </w:p>
    <w:p w14:paraId="1F978169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He bag production, he got walrus gumboot </w:t>
      </w:r>
    </w:p>
    <w:p w14:paraId="124C5251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He got Ono sideboard, he one spinal cracker </w:t>
      </w:r>
    </w:p>
    <w:p w14:paraId="14FEB79C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He got feet down below his knee </w:t>
      </w:r>
    </w:p>
    <w:p w14:paraId="0AD68868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Hold you in his armchair you can feel his disease </w:t>
      </w:r>
    </w:p>
    <w:p w14:paraId="633BC21D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 </w:t>
      </w:r>
    </w:p>
    <w:p w14:paraId="0692C58E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   Come together right now over me </w:t>
      </w:r>
    </w:p>
    <w:p w14:paraId="47B18518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 </w:t>
      </w:r>
    </w:p>
    <w:p w14:paraId="004BBF84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[Right! </w:t>
      </w:r>
    </w:p>
    <w:p w14:paraId="74FEDD9A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Come, oh, come, come, come.] </w:t>
      </w:r>
    </w:p>
    <w:p w14:paraId="7088550E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He roller-coaster, he got early warning </w:t>
      </w:r>
    </w:p>
    <w:p w14:paraId="3933E8E8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He got muddy water, he one mojo filter </w:t>
      </w:r>
    </w:p>
    <w:p w14:paraId="177AD8A3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He say "One and one and one is three" </w:t>
      </w:r>
    </w:p>
    <w:p w14:paraId="5ED59C36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Got to be good-looking cos he's so hard to see </w:t>
      </w:r>
    </w:p>
    <w:p w14:paraId="43D6A9E5" w14:textId="26F22A1E" w:rsid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Come together right now over me </w:t>
      </w:r>
    </w:p>
    <w:p w14:paraId="3346993D" w14:textId="367198EB" w:rsidR="00A76A2E" w:rsidRDefault="00A76A2E" w:rsidP="00A76A2E">
      <w:pPr>
        <w:spacing w:after="0"/>
        <w:rPr>
          <w:rFonts w:ascii="Georgia" w:hAnsi="Georgia"/>
          <w:sz w:val="36"/>
          <w:szCs w:val="36"/>
        </w:rPr>
      </w:pPr>
    </w:p>
    <w:p w14:paraId="3F044E75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</w:p>
    <w:p w14:paraId="1D408DB6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Oh </w:t>
      </w:r>
    </w:p>
    <w:p w14:paraId="50893896" w14:textId="1EC1AF73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>Come together</w:t>
      </w:r>
      <w:r>
        <w:rPr>
          <w:rFonts w:ascii="Georgia" w:hAnsi="Georgia"/>
          <w:sz w:val="36"/>
          <w:szCs w:val="36"/>
        </w:rPr>
        <w:t>…</w:t>
      </w:r>
      <w:r w:rsidRPr="00A76A2E">
        <w:rPr>
          <w:rFonts w:ascii="Georgia" w:hAnsi="Georgia"/>
          <w:sz w:val="36"/>
          <w:szCs w:val="36"/>
        </w:rPr>
        <w:t xml:space="preserve"> </w:t>
      </w:r>
    </w:p>
    <w:p w14:paraId="3B4CB88C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lastRenderedPageBreak/>
        <w:t xml:space="preserve">Yeah come together </w:t>
      </w:r>
    </w:p>
    <w:p w14:paraId="09509579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Yeah come together </w:t>
      </w:r>
    </w:p>
    <w:p w14:paraId="738308CA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Yeah come together </w:t>
      </w:r>
    </w:p>
    <w:p w14:paraId="04F51251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Yeah come together </w:t>
      </w:r>
    </w:p>
    <w:p w14:paraId="48CC5450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Yeah come together </w:t>
      </w:r>
    </w:p>
    <w:p w14:paraId="61CB6551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Yeah come together </w:t>
      </w:r>
    </w:p>
    <w:p w14:paraId="52FAAF9D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Yeah oh </w:t>
      </w:r>
    </w:p>
    <w:p w14:paraId="762FF60B" w14:textId="77777777" w:rsidR="00A76A2E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Come together </w:t>
      </w:r>
    </w:p>
    <w:p w14:paraId="13BF2101" w14:textId="25BEE209" w:rsidR="00B65149" w:rsidRPr="00A76A2E" w:rsidRDefault="00A76A2E" w:rsidP="00A76A2E">
      <w:pPr>
        <w:spacing w:after="0"/>
        <w:rPr>
          <w:rFonts w:ascii="Georgia" w:hAnsi="Georgia"/>
          <w:sz w:val="36"/>
          <w:szCs w:val="36"/>
        </w:rPr>
      </w:pPr>
      <w:r w:rsidRPr="00A76A2E">
        <w:rPr>
          <w:rFonts w:ascii="Georgia" w:hAnsi="Georgia"/>
          <w:sz w:val="36"/>
          <w:szCs w:val="36"/>
        </w:rPr>
        <w:t xml:space="preserve">Yeah come together </w:t>
      </w:r>
      <w:r w:rsidRPr="00A76A2E">
        <w:rPr>
          <w:rFonts w:ascii="Georgia" w:hAnsi="Georgia"/>
          <w:sz w:val="36"/>
          <w:szCs w:val="36"/>
        </w:rPr>
        <w:tab/>
        <w:t xml:space="preserve"> </w:t>
      </w:r>
    </w:p>
    <w:sectPr w:rsidR="00B65149" w:rsidRPr="00A76A2E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A2E"/>
    <w:rsid w:val="00A76A2E"/>
    <w:rsid w:val="00B6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3A48C"/>
  <w15:chartTrackingRefBased/>
  <w15:docId w15:val="{5B4A5C49-17C8-46D4-875C-070C902BB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UnrealBook.dotx</Template>
  <TotalTime>1</TotalTime>
  <Pages>2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2021-11-04T17:32:00Z</dcterms:created>
  <dcterms:modified xsi:type="dcterms:W3CDTF">2021-11-04T17:34:00Z</dcterms:modified>
</cp:coreProperties>
</file>