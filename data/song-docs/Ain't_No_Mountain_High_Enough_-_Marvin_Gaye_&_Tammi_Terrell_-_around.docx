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51F2A" w14:textId="27547F38" w:rsidR="00B65149" w:rsidRDefault="009440D4" w:rsidP="00B65149">
      <w:pPr>
        <w:pStyle w:val="Heading1"/>
      </w:pPr>
      <w:r>
        <w:t>F</w:t>
      </w:r>
      <w:r>
        <w:tab/>
      </w:r>
      <w:proofErr w:type="spellStart"/>
      <w:r>
        <w:t>Ain’t</w:t>
      </w:r>
      <w:proofErr w:type="spellEnd"/>
      <w:r>
        <w:t xml:space="preserve"> No Other Man</w:t>
      </w:r>
    </w:p>
    <w:p w14:paraId="57D679DE" w14:textId="65BAA2E8" w:rsidR="009440D4" w:rsidRDefault="009440D4" w:rsidP="009440D4">
      <w:pPr>
        <w:spacing w:after="0"/>
      </w:pPr>
      <w:proofErr w:type="spellStart"/>
      <w:r>
        <w:t>Heyyyyyyyyyyyyyy</w:t>
      </w:r>
      <w:proofErr w:type="spellEnd"/>
      <w:r w:rsidR="00B7012E">
        <w:t xml:space="preserve">                           </w:t>
      </w:r>
      <w:r w:rsidR="00B7012E">
        <w:tab/>
      </w:r>
      <w:r w:rsidR="00B7012E">
        <w:tab/>
      </w:r>
      <w:r w:rsidR="00B7012E">
        <w:tab/>
      </w:r>
      <w:r w:rsidR="00B7012E">
        <w:tab/>
      </w:r>
      <w:r w:rsidR="00B7012E">
        <w:tab/>
      </w:r>
      <w:r w:rsidR="00B7012E">
        <w:tab/>
      </w:r>
      <w:r w:rsidR="00B7012E">
        <w:tab/>
      </w:r>
      <w:r w:rsidR="00B7012E">
        <w:tab/>
      </w:r>
      <w:r w:rsidR="00B7012E">
        <w:tab/>
        <w:t xml:space="preserve"> </w:t>
      </w:r>
      <w:hyperlink r:id="rId4" w:history="1">
        <w:r w:rsidR="00B7012E">
          <w:rPr>
            <w:rStyle w:val="Hyperlink"/>
          </w:rPr>
          <w:t>music</w:t>
        </w:r>
      </w:hyperlink>
      <w:r w:rsidR="00B7012E">
        <w:t xml:space="preserve">  </w:t>
      </w:r>
      <w:hyperlink r:id="rId5" w:history="1">
        <w:r w:rsidR="000C5A51">
          <w:rPr>
            <w:rStyle w:val="Hyperlink"/>
          </w:rPr>
          <w:t>YT</w:t>
        </w:r>
      </w:hyperlink>
    </w:p>
    <w:p w14:paraId="6A16E82F" w14:textId="77777777" w:rsidR="009440D4" w:rsidRDefault="009440D4" w:rsidP="009440D4">
      <w:pPr>
        <w:spacing w:after="0"/>
      </w:pPr>
      <w:r>
        <w:t>Do your thang honey</w:t>
      </w:r>
    </w:p>
    <w:p w14:paraId="0BD630F6" w14:textId="7FDBF45A" w:rsidR="009440D4" w:rsidRDefault="009440D4" w:rsidP="009440D4">
      <w:pPr>
        <w:spacing w:after="0"/>
      </w:pPr>
      <w:r>
        <w:t xml:space="preserve"> </w:t>
      </w:r>
      <w:r>
        <w:t>Ab</w:t>
      </w:r>
      <w:r>
        <w:tab/>
        <w:t xml:space="preserve">Bmaj7 </w:t>
      </w:r>
      <w:r>
        <w:tab/>
        <w:t xml:space="preserve">Bbm7 </w:t>
      </w:r>
      <w:r>
        <w:tab/>
        <w:t xml:space="preserve">V# </w:t>
      </w:r>
      <w:r>
        <w:tab/>
        <w:t>C</w:t>
      </w:r>
    </w:p>
    <w:p w14:paraId="332117B2" w14:textId="77777777" w:rsidR="009440D4" w:rsidRDefault="009440D4" w:rsidP="009440D4">
      <w:pPr>
        <w:spacing w:after="0"/>
      </w:pPr>
      <w:r>
        <w:t xml:space="preserve"> </w:t>
      </w:r>
    </w:p>
    <w:p w14:paraId="5E6E8DA9" w14:textId="3CC1B7C3" w:rsidR="009440D4" w:rsidRDefault="009440D4" w:rsidP="009440D4">
      <w:pPr>
        <w:spacing w:after="0"/>
      </w:pPr>
      <w:r>
        <w:t>I</w:t>
      </w:r>
    </w:p>
    <w:p w14:paraId="523D7E96" w14:textId="77777777" w:rsidR="009440D4" w:rsidRDefault="009440D4" w:rsidP="009440D4">
      <w:pPr>
        <w:spacing w:after="0"/>
      </w:pPr>
      <w:r>
        <w:t xml:space="preserve"> I could feel it from the start,</w:t>
      </w:r>
    </w:p>
    <w:p w14:paraId="2EAC8C73" w14:textId="77777777" w:rsidR="009440D4" w:rsidRDefault="009440D4" w:rsidP="009440D4">
      <w:pPr>
        <w:spacing w:after="0"/>
      </w:pPr>
      <w:r>
        <w:t>Couldn't stand to be apart.</w:t>
      </w:r>
    </w:p>
    <w:p w14:paraId="6848549B" w14:textId="77777777" w:rsidR="009440D4" w:rsidRDefault="009440D4" w:rsidP="009440D4">
      <w:pPr>
        <w:spacing w:after="0"/>
      </w:pPr>
      <w:r>
        <w:t>Something about you caught my eye,</w:t>
      </w:r>
    </w:p>
    <w:p w14:paraId="4566B64E" w14:textId="77777777" w:rsidR="009440D4" w:rsidRDefault="009440D4" w:rsidP="009440D4">
      <w:pPr>
        <w:spacing w:after="0"/>
      </w:pPr>
      <w:r>
        <w:t>Something moved me deep inside</w:t>
      </w:r>
    </w:p>
    <w:p w14:paraId="54B2FA0D" w14:textId="1C449B29" w:rsidR="009440D4" w:rsidRDefault="009440D4" w:rsidP="009440D4">
      <w:pPr>
        <w:spacing w:after="0"/>
      </w:pPr>
      <w:r>
        <w:t>IV</w:t>
      </w:r>
    </w:p>
    <w:p w14:paraId="31B66C74" w14:textId="77777777" w:rsidR="009440D4" w:rsidRDefault="009440D4" w:rsidP="009440D4">
      <w:pPr>
        <w:spacing w:after="0"/>
      </w:pPr>
      <w:r>
        <w:t xml:space="preserve">Don't know what you did </w:t>
      </w:r>
      <w:proofErr w:type="gramStart"/>
      <w:r>
        <w:t>boy</w:t>
      </w:r>
      <w:proofErr w:type="gramEnd"/>
      <w:r>
        <w:t xml:space="preserve"> but you had it</w:t>
      </w:r>
    </w:p>
    <w:p w14:paraId="3E160DBB" w14:textId="6F1994B9" w:rsidR="009440D4" w:rsidRDefault="009440D4" w:rsidP="009440D4">
      <w:pPr>
        <w:spacing w:after="0"/>
      </w:pPr>
      <w:r>
        <w:t>I</w:t>
      </w:r>
    </w:p>
    <w:p w14:paraId="3BAD2C71" w14:textId="77777777" w:rsidR="009440D4" w:rsidRDefault="009440D4" w:rsidP="009440D4">
      <w:pPr>
        <w:spacing w:after="0"/>
      </w:pPr>
      <w:r>
        <w:t>and I've been hooked ever since</w:t>
      </w:r>
    </w:p>
    <w:p w14:paraId="7D8ECA22" w14:textId="77777777" w:rsidR="009440D4" w:rsidRDefault="009440D4" w:rsidP="009440D4">
      <w:pPr>
        <w:spacing w:after="0"/>
      </w:pPr>
      <w:r>
        <w:t xml:space="preserve"> </w:t>
      </w:r>
    </w:p>
    <w:p w14:paraId="5195ACAB" w14:textId="088BC82E" w:rsidR="009440D4" w:rsidRDefault="009440D4" w:rsidP="00FF1F83">
      <w:pPr>
        <w:spacing w:after="0"/>
        <w:ind w:left="720"/>
      </w:pPr>
      <w:r>
        <w:t xml:space="preserve">                                                      </w:t>
      </w:r>
      <w:r>
        <w:t>IV</w:t>
      </w:r>
      <w:r>
        <w:t xml:space="preserve">7 </w:t>
      </w:r>
      <w:r>
        <w:t>I7</w:t>
      </w:r>
    </w:p>
    <w:p w14:paraId="760DF788" w14:textId="77777777" w:rsidR="009440D4" w:rsidRDefault="009440D4" w:rsidP="00FF1F83">
      <w:pPr>
        <w:spacing w:after="0"/>
        <w:ind w:left="720"/>
      </w:pPr>
      <w:r>
        <w:t>I told my mother, my brother, my sister and my friends</w:t>
      </w:r>
    </w:p>
    <w:p w14:paraId="10DE0D54" w14:textId="7AB9FCA4" w:rsidR="009440D4" w:rsidRDefault="009440D4" w:rsidP="00FF1F83">
      <w:pPr>
        <w:spacing w:after="0"/>
        <w:ind w:left="720"/>
      </w:pPr>
      <w:r>
        <w:t xml:space="preserve">                                                     </w:t>
      </w:r>
      <w:r>
        <w:t>IV</w:t>
      </w:r>
      <w:r>
        <w:t xml:space="preserve">7 </w:t>
      </w:r>
      <w:r>
        <w:t>I7</w:t>
      </w:r>
    </w:p>
    <w:p w14:paraId="31B1F8CD" w14:textId="77777777" w:rsidR="009440D4" w:rsidRDefault="009440D4" w:rsidP="00FF1F83">
      <w:pPr>
        <w:spacing w:after="0"/>
        <w:ind w:left="720"/>
      </w:pPr>
      <w:r>
        <w:t>I told the others, my lovers, both past and present tense.</w:t>
      </w:r>
    </w:p>
    <w:p w14:paraId="13A2AD89" w14:textId="3882A6C0" w:rsidR="009440D4" w:rsidRDefault="009440D4" w:rsidP="00FF1F83">
      <w:pPr>
        <w:spacing w:after="0"/>
        <w:ind w:left="720"/>
      </w:pPr>
      <w:r>
        <w:t xml:space="preserve">                                              </w:t>
      </w:r>
      <w:r>
        <w:t>IV</w:t>
      </w:r>
      <w:r>
        <w:t xml:space="preserve">7 </w:t>
      </w:r>
      <w:r>
        <w:t>I7</w:t>
      </w:r>
    </w:p>
    <w:p w14:paraId="62E82B2C" w14:textId="77777777" w:rsidR="009440D4" w:rsidRDefault="009440D4" w:rsidP="00FF1F83">
      <w:pPr>
        <w:spacing w:after="0"/>
        <w:ind w:left="720"/>
      </w:pPr>
      <w:proofErr w:type="spellStart"/>
      <w:proofErr w:type="gramStart"/>
      <w:r>
        <w:t>Everytime</w:t>
      </w:r>
      <w:proofErr w:type="spellEnd"/>
      <w:proofErr w:type="gramEnd"/>
      <w:r>
        <w:t xml:space="preserve"> I see you everything starts making sense.</w:t>
      </w:r>
    </w:p>
    <w:p w14:paraId="7FCD1EFB" w14:textId="77777777" w:rsidR="009440D4" w:rsidRDefault="009440D4" w:rsidP="00FF1F83">
      <w:pPr>
        <w:spacing w:after="0"/>
        <w:ind w:left="720"/>
      </w:pPr>
      <w:r>
        <w:t xml:space="preserve"> </w:t>
      </w:r>
    </w:p>
    <w:p w14:paraId="7B2A87E1" w14:textId="77777777" w:rsidR="009440D4" w:rsidRDefault="009440D4" w:rsidP="00FF1F83">
      <w:pPr>
        <w:spacing w:after="0"/>
        <w:ind w:left="720"/>
      </w:pPr>
      <w:r>
        <w:t>Do your thang honey</w:t>
      </w:r>
    </w:p>
    <w:p w14:paraId="29ABB6F4" w14:textId="77777777" w:rsidR="009440D4" w:rsidRDefault="009440D4" w:rsidP="00FF1F83">
      <w:pPr>
        <w:spacing w:after="0"/>
        <w:ind w:left="720"/>
      </w:pPr>
      <w:r>
        <w:t xml:space="preserve"> </w:t>
      </w:r>
    </w:p>
    <w:p w14:paraId="0E63219E" w14:textId="55491CA7" w:rsidR="009440D4" w:rsidRDefault="009440D4" w:rsidP="00FF1F83">
      <w:pPr>
        <w:spacing w:after="0"/>
        <w:ind w:left="720"/>
      </w:pPr>
      <w:r>
        <w:t>I7</w:t>
      </w:r>
      <w:r>
        <w:t xml:space="preserve">                                        </w:t>
      </w:r>
      <w:r>
        <w:t>IV</w:t>
      </w:r>
      <w:r>
        <w:t>7</w:t>
      </w:r>
    </w:p>
    <w:p w14:paraId="0C0D7076" w14:textId="77777777" w:rsidR="009440D4" w:rsidRDefault="009440D4" w:rsidP="00FF1F83">
      <w:pPr>
        <w:spacing w:after="0"/>
        <w:ind w:left="720"/>
      </w:pPr>
      <w:proofErr w:type="spellStart"/>
      <w:r>
        <w:t>Ain't</w:t>
      </w:r>
      <w:proofErr w:type="spellEnd"/>
      <w:r>
        <w:t xml:space="preserve"> no other man can stand up next to you</w:t>
      </w:r>
    </w:p>
    <w:p w14:paraId="7AA00BF9" w14:textId="7C316C38" w:rsidR="009440D4" w:rsidRDefault="009440D4" w:rsidP="00FF1F83">
      <w:pPr>
        <w:spacing w:after="0"/>
        <w:ind w:left="720"/>
      </w:pPr>
      <w:r>
        <w:t>I7</w:t>
      </w:r>
      <w:r>
        <w:t xml:space="preserve">                                             </w:t>
      </w:r>
      <w:r>
        <w:t>IV</w:t>
      </w:r>
      <w:r>
        <w:t>7</w:t>
      </w:r>
    </w:p>
    <w:p w14:paraId="68F836A2" w14:textId="77777777" w:rsidR="009440D4" w:rsidRDefault="009440D4" w:rsidP="00FF1F83">
      <w:pPr>
        <w:spacing w:after="0"/>
        <w:ind w:left="720"/>
      </w:pPr>
      <w:proofErr w:type="spellStart"/>
      <w:r>
        <w:t>Ain't</w:t>
      </w:r>
      <w:proofErr w:type="spellEnd"/>
      <w:r>
        <w:t xml:space="preserve"> no other man on the planet does what you do</w:t>
      </w:r>
    </w:p>
    <w:p w14:paraId="1554C357" w14:textId="2FFBA732" w:rsidR="009440D4" w:rsidRDefault="009440D4" w:rsidP="00FF1F83">
      <w:pPr>
        <w:spacing w:after="0"/>
        <w:ind w:left="720"/>
      </w:pPr>
      <w:r>
        <w:t>I7</w:t>
      </w:r>
      <w:r>
        <w:t xml:space="preserve">                                           </w:t>
      </w:r>
      <w:r>
        <w:t>IV</w:t>
      </w:r>
      <w:r>
        <w:t>7</w:t>
      </w:r>
    </w:p>
    <w:p w14:paraId="6FD695F4" w14:textId="77777777" w:rsidR="009440D4" w:rsidRDefault="009440D4" w:rsidP="00FF1F83">
      <w:pPr>
        <w:spacing w:after="0"/>
        <w:ind w:left="720"/>
      </w:pPr>
      <w:r>
        <w:t xml:space="preserve">You're the </w:t>
      </w:r>
      <w:proofErr w:type="spellStart"/>
      <w:r>
        <w:t>kinda</w:t>
      </w:r>
      <w:proofErr w:type="spellEnd"/>
      <w:r>
        <w:t xml:space="preserve"> guy a girl finds in a blue moon.</w:t>
      </w:r>
    </w:p>
    <w:p w14:paraId="16439812" w14:textId="02C7588E" w:rsidR="009440D4" w:rsidRDefault="009440D4" w:rsidP="00FF1F83">
      <w:pPr>
        <w:spacing w:after="0"/>
        <w:ind w:left="720"/>
      </w:pPr>
      <w:r>
        <w:t xml:space="preserve">         </w:t>
      </w:r>
      <w:r>
        <w:t>I7</w:t>
      </w:r>
    </w:p>
    <w:p w14:paraId="3A2DA9B4" w14:textId="77777777" w:rsidR="009440D4" w:rsidRDefault="009440D4" w:rsidP="00FF1F83">
      <w:pPr>
        <w:spacing w:after="0"/>
        <w:ind w:left="720"/>
      </w:pPr>
      <w:r>
        <w:t>You got soul, you got class.</w:t>
      </w:r>
    </w:p>
    <w:p w14:paraId="04D43CF4" w14:textId="63062A4E" w:rsidR="009440D4" w:rsidRDefault="009440D4" w:rsidP="00FF1F83">
      <w:pPr>
        <w:spacing w:after="0"/>
        <w:ind w:left="720"/>
      </w:pPr>
      <w:r>
        <w:t xml:space="preserve">                            </w:t>
      </w:r>
      <w:r>
        <w:t>V#</w:t>
      </w:r>
      <w:r>
        <w:t xml:space="preserve">7 </w:t>
      </w:r>
      <w:r>
        <w:t>I7</w:t>
      </w:r>
    </w:p>
    <w:p w14:paraId="5D3318F5" w14:textId="77777777" w:rsidR="009440D4" w:rsidRDefault="009440D4" w:rsidP="00FF1F83">
      <w:pPr>
        <w:spacing w:after="0"/>
        <w:ind w:left="720"/>
      </w:pPr>
      <w:r>
        <w:t>You got style with your bad ass</w:t>
      </w:r>
    </w:p>
    <w:p w14:paraId="0C515150" w14:textId="77777777" w:rsidR="009440D4" w:rsidRDefault="009440D4" w:rsidP="00FF1F83">
      <w:pPr>
        <w:spacing w:after="0"/>
        <w:ind w:left="720"/>
      </w:pPr>
      <w:r>
        <w:t xml:space="preserve"> </w:t>
      </w:r>
    </w:p>
    <w:p w14:paraId="26A92987" w14:textId="77777777" w:rsidR="009440D4" w:rsidRDefault="009440D4" w:rsidP="00FF1F83">
      <w:pPr>
        <w:spacing w:after="0"/>
        <w:ind w:left="720"/>
      </w:pPr>
      <w:proofErr w:type="spellStart"/>
      <w:r>
        <w:t>Ain't</w:t>
      </w:r>
      <w:proofErr w:type="spellEnd"/>
      <w:r>
        <w:t xml:space="preserve"> no other man its true</w:t>
      </w:r>
    </w:p>
    <w:p w14:paraId="42AAF41D" w14:textId="011A818A" w:rsidR="009440D4" w:rsidRDefault="009440D4" w:rsidP="00FF1F83">
      <w:pPr>
        <w:spacing w:after="0"/>
        <w:ind w:left="720"/>
      </w:pPr>
      <w:r>
        <w:t>IV</w:t>
      </w:r>
      <w:r>
        <w:t xml:space="preserve">7                    </w:t>
      </w:r>
      <w:r>
        <w:t>I7</w:t>
      </w:r>
    </w:p>
    <w:p w14:paraId="3363CEBC" w14:textId="77777777" w:rsidR="009440D4" w:rsidRDefault="009440D4" w:rsidP="00FF1F83">
      <w:pPr>
        <w:spacing w:after="0"/>
        <w:ind w:left="720"/>
      </w:pPr>
      <w:proofErr w:type="spellStart"/>
      <w:r>
        <w:t>Ain't</w:t>
      </w:r>
      <w:proofErr w:type="spellEnd"/>
      <w:r>
        <w:t xml:space="preserve"> no other man but you.</w:t>
      </w:r>
    </w:p>
    <w:p w14:paraId="18012370" w14:textId="1A4E5F3C" w:rsidR="009440D4" w:rsidRDefault="009440D4" w:rsidP="009440D4">
      <w:pPr>
        <w:spacing w:after="0"/>
      </w:pPr>
    </w:p>
    <w:p w14:paraId="7EB9436B" w14:textId="77777777" w:rsidR="009440D4" w:rsidRDefault="009440D4" w:rsidP="009440D4">
      <w:pPr>
        <w:spacing w:after="0"/>
      </w:pPr>
      <w:r>
        <w:t>Never thought I'd be all right. No, no, no!</w:t>
      </w:r>
    </w:p>
    <w:p w14:paraId="245C67DE" w14:textId="77777777" w:rsidR="009440D4" w:rsidRDefault="009440D4" w:rsidP="009440D4">
      <w:pPr>
        <w:spacing w:after="0"/>
      </w:pPr>
      <w:r>
        <w:t>Till you came and changed my life. Yeah, yeah, yeah!</w:t>
      </w:r>
    </w:p>
    <w:p w14:paraId="08097D34" w14:textId="77777777" w:rsidR="009440D4" w:rsidRDefault="009440D4" w:rsidP="009440D4">
      <w:pPr>
        <w:spacing w:after="0"/>
      </w:pPr>
      <w:r>
        <w:t>What was cloudy now is clear! Yeah, yeah!</w:t>
      </w:r>
    </w:p>
    <w:p w14:paraId="6F14E74A" w14:textId="77777777" w:rsidR="009440D4" w:rsidRDefault="009440D4" w:rsidP="009440D4">
      <w:pPr>
        <w:spacing w:after="0"/>
      </w:pPr>
      <w:r>
        <w:t>You're the light that I needed.</w:t>
      </w:r>
    </w:p>
    <w:p w14:paraId="0FF9F2F4" w14:textId="77777777" w:rsidR="009440D4" w:rsidRDefault="009440D4" w:rsidP="009440D4">
      <w:pPr>
        <w:spacing w:after="0"/>
      </w:pPr>
      <w:r>
        <w:t>You got what I want boy, and I want it!</w:t>
      </w:r>
    </w:p>
    <w:p w14:paraId="02EA31DE" w14:textId="77777777" w:rsidR="009440D4" w:rsidRDefault="009440D4" w:rsidP="009440D4">
      <w:pPr>
        <w:spacing w:after="0"/>
      </w:pPr>
      <w:proofErr w:type="gramStart"/>
      <w:r>
        <w:t>So</w:t>
      </w:r>
      <w:proofErr w:type="gramEnd"/>
      <w:r>
        <w:t xml:space="preserve"> keep on </w:t>
      </w:r>
      <w:proofErr w:type="spellStart"/>
      <w:r>
        <w:t>givin</w:t>
      </w:r>
      <w:proofErr w:type="spellEnd"/>
      <w:r>
        <w:t>' it up</w:t>
      </w:r>
    </w:p>
    <w:p w14:paraId="6D87C01A" w14:textId="77777777" w:rsidR="009440D4" w:rsidRDefault="009440D4" w:rsidP="009440D4">
      <w:pPr>
        <w:spacing w:after="0"/>
      </w:pPr>
      <w:r>
        <w:t xml:space="preserve"> </w:t>
      </w:r>
    </w:p>
    <w:p w14:paraId="41A52DFA" w14:textId="3EA54E90" w:rsidR="009440D4" w:rsidRDefault="00FF1F83" w:rsidP="009440D4">
      <w:pPr>
        <w:spacing w:after="0"/>
      </w:pPr>
      <w:r>
        <w:tab/>
        <w:t>&lt;</w:t>
      </w:r>
      <w:proofErr w:type="spellStart"/>
      <w:r>
        <w:t>prech</w:t>
      </w:r>
      <w:proofErr w:type="spellEnd"/>
      <w:r>
        <w:t xml:space="preserve">, </w:t>
      </w:r>
      <w:proofErr w:type="spellStart"/>
      <w:r>
        <w:t>ch</w:t>
      </w:r>
      <w:proofErr w:type="spellEnd"/>
      <w:r>
        <w:t>&gt;</w:t>
      </w:r>
    </w:p>
    <w:p w14:paraId="3D712BFD" w14:textId="20DC1148" w:rsidR="00FF1F83" w:rsidRDefault="00FF1F83" w:rsidP="009440D4">
      <w:pPr>
        <w:spacing w:after="0"/>
      </w:pPr>
      <w:r>
        <w:t>…</w:t>
      </w:r>
    </w:p>
    <w:p w14:paraId="78E19D11" w14:textId="77777777" w:rsidR="009440D4" w:rsidRDefault="009440D4" w:rsidP="009440D4">
      <w:pPr>
        <w:spacing w:after="0"/>
      </w:pPr>
      <w:r>
        <w:lastRenderedPageBreak/>
        <w:t xml:space="preserve"> </w:t>
      </w:r>
    </w:p>
    <w:p w14:paraId="02539FCC" w14:textId="77777777" w:rsidR="009440D4" w:rsidRDefault="009440D4" w:rsidP="009440D4">
      <w:pPr>
        <w:spacing w:after="0"/>
      </w:pPr>
      <w:r>
        <w:t>[Bridge]</w:t>
      </w:r>
    </w:p>
    <w:p w14:paraId="5D260A15" w14:textId="77777777" w:rsidR="009440D4" w:rsidRDefault="009440D4" w:rsidP="009440D4">
      <w:pPr>
        <w:spacing w:after="0"/>
      </w:pPr>
      <w:r>
        <w:t xml:space="preserve"> </w:t>
      </w:r>
    </w:p>
    <w:p w14:paraId="175DB195" w14:textId="77777777" w:rsidR="009440D4" w:rsidRDefault="009440D4" w:rsidP="009440D4">
      <w:pPr>
        <w:spacing w:after="0"/>
      </w:pPr>
      <w:r>
        <w:t>(same chords as VERSE)</w:t>
      </w:r>
    </w:p>
    <w:p w14:paraId="00726578" w14:textId="77777777" w:rsidR="009440D4" w:rsidRDefault="009440D4" w:rsidP="009440D4">
      <w:pPr>
        <w:spacing w:after="0"/>
      </w:pPr>
      <w:r>
        <w:t xml:space="preserve"> </w:t>
      </w:r>
    </w:p>
    <w:p w14:paraId="3FAB52E2" w14:textId="77777777" w:rsidR="009440D4" w:rsidRDefault="009440D4" w:rsidP="009440D4">
      <w:pPr>
        <w:spacing w:after="0"/>
      </w:pPr>
      <w:r>
        <w:t>Break it down now</w:t>
      </w:r>
    </w:p>
    <w:p w14:paraId="2A977AFA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other, </w:t>
      </w:r>
      <w:proofErr w:type="spellStart"/>
      <w:r>
        <w:t>ain't</w:t>
      </w:r>
      <w:proofErr w:type="spellEnd"/>
      <w:r>
        <w:t xml:space="preserve">, </w:t>
      </w:r>
      <w:proofErr w:type="spellStart"/>
      <w:r>
        <w:t>ain't</w:t>
      </w:r>
      <w:proofErr w:type="spellEnd"/>
      <w:r>
        <w:t xml:space="preserve"> no other! (other)</w:t>
      </w:r>
    </w:p>
    <w:p w14:paraId="105583B8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other, </w:t>
      </w:r>
      <w:proofErr w:type="spellStart"/>
      <w:r>
        <w:t>ain't</w:t>
      </w:r>
      <w:proofErr w:type="spellEnd"/>
      <w:r>
        <w:t xml:space="preserve">, </w:t>
      </w:r>
      <w:proofErr w:type="spellStart"/>
      <w:r>
        <w:t>ain't</w:t>
      </w:r>
      <w:proofErr w:type="spellEnd"/>
      <w:r>
        <w:t xml:space="preserve"> no other LOVER!</w:t>
      </w:r>
    </w:p>
    <w:p w14:paraId="3BAAD47B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other, I, I, I need no other!</w:t>
      </w:r>
    </w:p>
    <w:p w14:paraId="23A633B9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 man but you!</w:t>
      </w:r>
    </w:p>
    <w:p w14:paraId="3A1B0D29" w14:textId="77777777" w:rsidR="009440D4" w:rsidRDefault="009440D4" w:rsidP="009440D4">
      <w:pPr>
        <w:spacing w:after="0"/>
      </w:pPr>
      <w:r>
        <w:t>You are there when I'm a mess</w:t>
      </w:r>
    </w:p>
    <w:p w14:paraId="3AD4A647" w14:textId="77777777" w:rsidR="009440D4" w:rsidRDefault="009440D4" w:rsidP="009440D4">
      <w:pPr>
        <w:spacing w:after="0"/>
      </w:pPr>
      <w:r>
        <w:t>Talk me down from every ledge</w:t>
      </w:r>
    </w:p>
    <w:p w14:paraId="0AFBB71B" w14:textId="77777777" w:rsidR="009440D4" w:rsidRDefault="009440D4" w:rsidP="009440D4">
      <w:pPr>
        <w:spacing w:after="0"/>
      </w:pPr>
      <w:r>
        <w:t>Give me strength boy you're the best</w:t>
      </w:r>
    </w:p>
    <w:p w14:paraId="75AC3AF5" w14:textId="77777777" w:rsidR="009440D4" w:rsidRDefault="009440D4" w:rsidP="009440D4">
      <w:pPr>
        <w:spacing w:after="0"/>
      </w:pPr>
      <w:r>
        <w:t>You're the only one who's ever passed every test</w:t>
      </w:r>
    </w:p>
    <w:p w14:paraId="6B5EB306" w14:textId="77777777" w:rsidR="009440D4" w:rsidRDefault="009440D4" w:rsidP="009440D4">
      <w:pPr>
        <w:spacing w:after="0"/>
      </w:pPr>
      <w:r>
        <w:t xml:space="preserve"> </w:t>
      </w:r>
    </w:p>
    <w:p w14:paraId="2B06EE48" w14:textId="77777777" w:rsidR="009440D4" w:rsidRDefault="009440D4" w:rsidP="009440D4">
      <w:pPr>
        <w:spacing w:after="0"/>
      </w:pPr>
      <w:r>
        <w:t xml:space="preserve"> </w:t>
      </w:r>
    </w:p>
    <w:p w14:paraId="43F018CC" w14:textId="77777777" w:rsidR="009440D4" w:rsidRDefault="009440D4" w:rsidP="009440D4">
      <w:pPr>
        <w:spacing w:after="0"/>
      </w:pPr>
      <w:r>
        <w:t>[Chorus] x2</w:t>
      </w:r>
    </w:p>
    <w:p w14:paraId="6CF41F60" w14:textId="77777777" w:rsidR="009440D4" w:rsidRDefault="009440D4" w:rsidP="009440D4">
      <w:pPr>
        <w:spacing w:after="0"/>
      </w:pPr>
      <w:r>
        <w:t xml:space="preserve"> </w:t>
      </w:r>
    </w:p>
    <w:p w14:paraId="6C649AD6" w14:textId="6A46EA46" w:rsidR="009440D4" w:rsidRDefault="009440D4" w:rsidP="009440D4">
      <w:pPr>
        <w:spacing w:after="0"/>
      </w:pPr>
      <w:r>
        <w:t>I7</w:t>
      </w:r>
      <w:r>
        <w:t xml:space="preserve">                                        </w:t>
      </w:r>
      <w:r>
        <w:t>IV</w:t>
      </w:r>
      <w:r>
        <w:t>7</w:t>
      </w:r>
    </w:p>
    <w:p w14:paraId="6A94F269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 man can stand up next to you</w:t>
      </w:r>
    </w:p>
    <w:p w14:paraId="6F248AEC" w14:textId="508608B7" w:rsidR="009440D4" w:rsidRDefault="009440D4" w:rsidP="009440D4">
      <w:pPr>
        <w:spacing w:after="0"/>
      </w:pPr>
      <w:r>
        <w:t>I7</w:t>
      </w:r>
      <w:r>
        <w:t xml:space="preserve">                                             </w:t>
      </w:r>
      <w:r>
        <w:t>IV</w:t>
      </w:r>
      <w:r>
        <w:t>7</w:t>
      </w:r>
    </w:p>
    <w:p w14:paraId="67F26556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 man on the planet does what you do</w:t>
      </w:r>
    </w:p>
    <w:p w14:paraId="592679C5" w14:textId="17F25516" w:rsidR="009440D4" w:rsidRDefault="009440D4" w:rsidP="009440D4">
      <w:pPr>
        <w:spacing w:after="0"/>
      </w:pPr>
      <w:r>
        <w:t>I7</w:t>
      </w:r>
      <w:r>
        <w:t xml:space="preserve">                                           </w:t>
      </w:r>
      <w:r>
        <w:t>IV</w:t>
      </w:r>
      <w:r>
        <w:t>7</w:t>
      </w:r>
    </w:p>
    <w:p w14:paraId="341A5921" w14:textId="77777777" w:rsidR="009440D4" w:rsidRDefault="009440D4" w:rsidP="009440D4">
      <w:pPr>
        <w:spacing w:after="0"/>
      </w:pPr>
      <w:r>
        <w:t xml:space="preserve">You're the </w:t>
      </w:r>
      <w:proofErr w:type="spellStart"/>
      <w:r>
        <w:t>kinda</w:t>
      </w:r>
      <w:proofErr w:type="spellEnd"/>
      <w:r>
        <w:t xml:space="preserve"> guy a girl finds in a blue moon.</w:t>
      </w:r>
    </w:p>
    <w:p w14:paraId="71DA034E" w14:textId="70C86D86" w:rsidR="009440D4" w:rsidRDefault="009440D4" w:rsidP="009440D4">
      <w:pPr>
        <w:spacing w:after="0"/>
      </w:pPr>
      <w:r>
        <w:t xml:space="preserve">         </w:t>
      </w:r>
      <w:r>
        <w:t>I7</w:t>
      </w:r>
    </w:p>
    <w:p w14:paraId="53BDA9A4" w14:textId="77777777" w:rsidR="009440D4" w:rsidRDefault="009440D4" w:rsidP="009440D4">
      <w:pPr>
        <w:spacing w:after="0"/>
      </w:pPr>
      <w:r>
        <w:t>You got soul, you got class.</w:t>
      </w:r>
    </w:p>
    <w:p w14:paraId="2E21DE68" w14:textId="39C4318D" w:rsidR="009440D4" w:rsidRDefault="009440D4" w:rsidP="009440D4">
      <w:pPr>
        <w:spacing w:after="0"/>
      </w:pPr>
      <w:r>
        <w:t xml:space="preserve">                            </w:t>
      </w:r>
      <w:r>
        <w:t>V#</w:t>
      </w:r>
      <w:r>
        <w:t xml:space="preserve">7 </w:t>
      </w:r>
      <w:r>
        <w:t>I7</w:t>
      </w:r>
    </w:p>
    <w:p w14:paraId="645E0FD9" w14:textId="77777777" w:rsidR="009440D4" w:rsidRDefault="009440D4" w:rsidP="009440D4">
      <w:pPr>
        <w:spacing w:after="0"/>
      </w:pPr>
      <w:r>
        <w:t>You got style with your bad ass</w:t>
      </w:r>
    </w:p>
    <w:p w14:paraId="0792F065" w14:textId="77777777" w:rsidR="009440D4" w:rsidRDefault="009440D4" w:rsidP="009440D4">
      <w:pPr>
        <w:spacing w:after="0"/>
      </w:pPr>
      <w:r>
        <w:t xml:space="preserve"> </w:t>
      </w:r>
    </w:p>
    <w:p w14:paraId="2B1D1022" w14:textId="77777777" w:rsid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 man its true</w:t>
      </w:r>
    </w:p>
    <w:p w14:paraId="1500C018" w14:textId="336CBD9D" w:rsidR="009440D4" w:rsidRDefault="009440D4" w:rsidP="009440D4">
      <w:pPr>
        <w:spacing w:after="0"/>
      </w:pPr>
      <w:r>
        <w:t>IV</w:t>
      </w:r>
      <w:r>
        <w:t xml:space="preserve">7                    </w:t>
      </w:r>
      <w:r>
        <w:t>I7</w:t>
      </w:r>
    </w:p>
    <w:p w14:paraId="1C9B9F70" w14:textId="58D62718" w:rsidR="009440D4" w:rsidRPr="009440D4" w:rsidRDefault="009440D4" w:rsidP="009440D4">
      <w:pPr>
        <w:spacing w:after="0"/>
      </w:pPr>
      <w:proofErr w:type="spellStart"/>
      <w:r>
        <w:t>Ain't</w:t>
      </w:r>
      <w:proofErr w:type="spellEnd"/>
      <w:r>
        <w:t xml:space="preserve"> no other man but you.</w:t>
      </w:r>
    </w:p>
    <w:p w14:paraId="424963E7" w14:textId="77777777" w:rsidR="0047693B" w:rsidRPr="00B65149" w:rsidRDefault="0047693B" w:rsidP="003A6EF1">
      <w:pPr>
        <w:pStyle w:val="NoSpacing"/>
        <w:rPr>
          <w:rFonts w:ascii="Consolas" w:hAnsi="Consolas"/>
          <w:sz w:val="28"/>
          <w:szCs w:val="28"/>
        </w:rPr>
      </w:pP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D4"/>
    <w:rsid w:val="00057E6E"/>
    <w:rsid w:val="000C5A51"/>
    <w:rsid w:val="00177ED7"/>
    <w:rsid w:val="003812E9"/>
    <w:rsid w:val="003A6EF1"/>
    <w:rsid w:val="00437D85"/>
    <w:rsid w:val="00445840"/>
    <w:rsid w:val="0047693B"/>
    <w:rsid w:val="005C313B"/>
    <w:rsid w:val="006651D0"/>
    <w:rsid w:val="007478DF"/>
    <w:rsid w:val="007E56FA"/>
    <w:rsid w:val="0088447D"/>
    <w:rsid w:val="009037D7"/>
    <w:rsid w:val="009440D4"/>
    <w:rsid w:val="00995146"/>
    <w:rsid w:val="00B65149"/>
    <w:rsid w:val="00B7012E"/>
    <w:rsid w:val="00BB22E0"/>
    <w:rsid w:val="00E45E7A"/>
    <w:rsid w:val="00FA31AE"/>
    <w:rsid w:val="00F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40BC"/>
  <w15:chartTrackingRefBased/>
  <w15:docId w15:val="{3DB46E51-8EB6-4E52-9420-7FD7406F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01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CdbRKznqrM" TargetMode="External"/><Relationship Id="rId4" Type="http://schemas.openxmlformats.org/officeDocument/2006/relationships/hyperlink" Target="https://music.apple.com/us/album/aint-no-other-man/402298887?i=40229890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OnS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OnSong.dotx</Template>
  <TotalTime>31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3</cp:revision>
  <cp:lastPrinted>2024-12-11T04:06:00Z</cp:lastPrinted>
  <dcterms:created xsi:type="dcterms:W3CDTF">2024-12-11T02:30:00Z</dcterms:created>
  <dcterms:modified xsi:type="dcterms:W3CDTF">2024-12-11T04:06:00Z</dcterms:modified>
</cp:coreProperties>
</file>