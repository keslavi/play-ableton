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96B846D" w14:textId="7E019814" w:rsidR="00B65149" w:rsidRDefault="000E0A10" w:rsidP="00B65149">
      <w:pPr>
        <w:pStyle w:val="Heading1"/>
      </w:pPr>
      <w:r>
        <w:t>Eb</w:t>
      </w:r>
      <w:r w:rsidR="00B65149">
        <w:tab/>
      </w:r>
      <w:r>
        <w:t>Find Our Way Home</w:t>
      </w:r>
    </w:p>
    <w:p w14:paraId="3AA02F60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  <w:r w:rsidRPr="000E0A10">
        <w:rPr>
          <w:rFonts w:ascii="Consolas" w:hAnsi="Consolas"/>
          <w:sz w:val="28"/>
          <w:szCs w:val="28"/>
        </w:rPr>
        <w:t>https://www.youtube.com/watch?v=FQjqiWOyVD4</w:t>
      </w:r>
    </w:p>
    <w:p w14:paraId="522A2065" w14:textId="77777777" w:rsidR="000E0A10" w:rsidRDefault="000E0A10" w:rsidP="000E0A10">
      <w:pPr>
        <w:pStyle w:val="NoSpacing"/>
        <w:rPr>
          <w:rFonts w:ascii="Consolas" w:hAnsi="Consolas"/>
          <w:sz w:val="28"/>
          <w:szCs w:val="28"/>
        </w:rPr>
        <w:sectPr w:rsidR="000E0A10" w:rsidSect="00B65149"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2E4644B3" w14:textId="1E342989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</w:p>
    <w:p w14:paraId="58C66429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  <w:r w:rsidRPr="000E0A10">
        <w:rPr>
          <w:rFonts w:ascii="Consolas" w:hAnsi="Consolas"/>
          <w:sz w:val="28"/>
          <w:szCs w:val="28"/>
        </w:rPr>
        <w:t>Bb5</w:t>
      </w:r>
    </w:p>
    <w:p w14:paraId="4DFD70A1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  <w:r w:rsidRPr="000E0A10">
        <w:rPr>
          <w:rFonts w:ascii="Consolas" w:hAnsi="Consolas"/>
          <w:sz w:val="28"/>
          <w:szCs w:val="28"/>
        </w:rPr>
        <w:t>He be-</w:t>
      </w:r>
      <w:proofErr w:type="spellStart"/>
      <w:r w:rsidRPr="000E0A10">
        <w:rPr>
          <w:rFonts w:ascii="Consolas" w:hAnsi="Consolas"/>
          <w:sz w:val="28"/>
          <w:szCs w:val="28"/>
        </w:rPr>
        <w:t>lieved</w:t>
      </w:r>
      <w:proofErr w:type="spellEnd"/>
      <w:r w:rsidRPr="000E0A10">
        <w:rPr>
          <w:rFonts w:ascii="Consolas" w:hAnsi="Consolas"/>
          <w:sz w:val="28"/>
          <w:szCs w:val="28"/>
        </w:rPr>
        <w:t xml:space="preserve"> in the things</w:t>
      </w:r>
    </w:p>
    <w:p w14:paraId="0ED6B45F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  <w:r w:rsidRPr="000E0A10">
        <w:rPr>
          <w:rFonts w:ascii="Consolas" w:hAnsi="Consolas"/>
          <w:sz w:val="28"/>
          <w:szCs w:val="28"/>
        </w:rPr>
        <w:t>that he al-ways thought he knew,</w:t>
      </w:r>
    </w:p>
    <w:p w14:paraId="5DD258DB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  <w:r w:rsidRPr="000E0A10">
        <w:rPr>
          <w:rFonts w:ascii="Consolas" w:hAnsi="Consolas"/>
          <w:sz w:val="28"/>
          <w:szCs w:val="28"/>
        </w:rPr>
        <w:t>and had done all the things</w:t>
      </w:r>
    </w:p>
    <w:p w14:paraId="69A7BA2C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  <w:r w:rsidRPr="000E0A10">
        <w:rPr>
          <w:rFonts w:ascii="Consolas" w:hAnsi="Consolas"/>
          <w:sz w:val="28"/>
          <w:szCs w:val="28"/>
        </w:rPr>
        <w:t xml:space="preserve">                         Ab</w:t>
      </w:r>
    </w:p>
    <w:p w14:paraId="629E2A69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  <w:r w:rsidRPr="000E0A10">
        <w:rPr>
          <w:rFonts w:ascii="Consolas" w:hAnsi="Consolas"/>
          <w:sz w:val="28"/>
          <w:szCs w:val="28"/>
        </w:rPr>
        <w:t>that he always wanted to do,</w:t>
      </w:r>
    </w:p>
    <w:p w14:paraId="68CDE4B8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  <w:r w:rsidRPr="000E0A10">
        <w:rPr>
          <w:rFonts w:ascii="Consolas" w:hAnsi="Consolas"/>
          <w:sz w:val="28"/>
          <w:szCs w:val="28"/>
        </w:rPr>
        <w:t xml:space="preserve">                Eb</w:t>
      </w:r>
    </w:p>
    <w:p w14:paraId="3DCC5A3C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  <w:r w:rsidRPr="000E0A10">
        <w:rPr>
          <w:rFonts w:ascii="Consolas" w:hAnsi="Consolas"/>
          <w:sz w:val="28"/>
          <w:szCs w:val="28"/>
        </w:rPr>
        <w:t>collecting each thing</w:t>
      </w:r>
    </w:p>
    <w:p w14:paraId="63AE7F25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  <w:r w:rsidRPr="000E0A10">
        <w:rPr>
          <w:rFonts w:ascii="Consolas" w:hAnsi="Consolas"/>
          <w:sz w:val="28"/>
          <w:szCs w:val="28"/>
        </w:rPr>
        <w:t xml:space="preserve">               Bb5</w:t>
      </w:r>
    </w:p>
    <w:p w14:paraId="385095FE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  <w:r w:rsidRPr="000E0A10">
        <w:rPr>
          <w:rFonts w:ascii="Consolas" w:hAnsi="Consolas"/>
          <w:sz w:val="28"/>
          <w:szCs w:val="28"/>
        </w:rPr>
        <w:t>reflecting his worth,</w:t>
      </w:r>
    </w:p>
    <w:p w14:paraId="06970C2A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  <w:r w:rsidRPr="000E0A10">
        <w:rPr>
          <w:rFonts w:ascii="Consolas" w:hAnsi="Consolas"/>
          <w:sz w:val="28"/>
          <w:szCs w:val="28"/>
        </w:rPr>
        <w:t xml:space="preserve">    Ab</w:t>
      </w:r>
    </w:p>
    <w:p w14:paraId="6BBA6765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  <w:r w:rsidRPr="000E0A10">
        <w:rPr>
          <w:rFonts w:ascii="Consolas" w:hAnsi="Consolas"/>
          <w:sz w:val="28"/>
          <w:szCs w:val="28"/>
        </w:rPr>
        <w:t>but now he pondered how</w:t>
      </w:r>
    </w:p>
    <w:p w14:paraId="691D7A1C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  <w:r w:rsidRPr="000E0A10">
        <w:rPr>
          <w:rFonts w:ascii="Consolas" w:hAnsi="Consolas"/>
          <w:sz w:val="28"/>
          <w:szCs w:val="28"/>
        </w:rPr>
        <w:t>Eb                   Bb</w:t>
      </w:r>
    </w:p>
    <w:p w14:paraId="2AE27E15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  <w:r w:rsidRPr="000E0A10">
        <w:rPr>
          <w:rFonts w:ascii="Consolas" w:hAnsi="Consolas"/>
          <w:sz w:val="28"/>
          <w:szCs w:val="28"/>
        </w:rPr>
        <w:t>he had wandered this earth.</w:t>
      </w:r>
    </w:p>
    <w:p w14:paraId="4E0BB369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</w:p>
    <w:p w14:paraId="31EE9D6F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  <w:r w:rsidRPr="000E0A10">
        <w:rPr>
          <w:rFonts w:ascii="Consolas" w:hAnsi="Consolas"/>
          <w:sz w:val="28"/>
          <w:szCs w:val="28"/>
        </w:rPr>
        <w:tab/>
        <w:t xml:space="preserve">Bbsus4 </w:t>
      </w:r>
      <w:proofErr w:type="gramStart"/>
      <w:r w:rsidRPr="000E0A10">
        <w:rPr>
          <w:rFonts w:ascii="Consolas" w:hAnsi="Consolas"/>
          <w:sz w:val="28"/>
          <w:szCs w:val="28"/>
        </w:rPr>
        <w:t>Eb  F</w:t>
      </w:r>
      <w:proofErr w:type="gramEnd"/>
      <w:r w:rsidRPr="000E0A10">
        <w:rPr>
          <w:rFonts w:ascii="Consolas" w:hAnsi="Consolas"/>
          <w:sz w:val="28"/>
          <w:szCs w:val="28"/>
        </w:rPr>
        <w:t>/Eb</w:t>
      </w:r>
    </w:p>
    <w:p w14:paraId="2A1A8072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  <w:r w:rsidRPr="000E0A10">
        <w:rPr>
          <w:rFonts w:ascii="Consolas" w:hAnsi="Consolas"/>
          <w:sz w:val="28"/>
          <w:szCs w:val="28"/>
        </w:rPr>
        <w:tab/>
        <w:t xml:space="preserve">For we all seem </w:t>
      </w:r>
    </w:p>
    <w:p w14:paraId="55BE5614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  <w:r w:rsidRPr="000E0A10">
        <w:rPr>
          <w:rFonts w:ascii="Consolas" w:hAnsi="Consolas"/>
          <w:sz w:val="28"/>
          <w:szCs w:val="28"/>
        </w:rPr>
        <w:tab/>
        <w:t>Bb          Gm</w:t>
      </w:r>
    </w:p>
    <w:p w14:paraId="01F90DBE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  <w:r w:rsidRPr="000E0A10">
        <w:rPr>
          <w:rFonts w:ascii="Consolas" w:hAnsi="Consolas"/>
          <w:sz w:val="28"/>
          <w:szCs w:val="28"/>
        </w:rPr>
        <w:tab/>
        <w:t>to give our lives away,</w:t>
      </w:r>
    </w:p>
    <w:p w14:paraId="4A90E8A5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  <w:r w:rsidRPr="000E0A10">
        <w:rPr>
          <w:rFonts w:ascii="Consolas" w:hAnsi="Consolas"/>
          <w:sz w:val="28"/>
          <w:szCs w:val="28"/>
        </w:rPr>
        <w:tab/>
        <w:t>Eb                      F/Eb</w:t>
      </w:r>
    </w:p>
    <w:p w14:paraId="3439EBBE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  <w:r w:rsidRPr="000E0A10">
        <w:rPr>
          <w:rFonts w:ascii="Consolas" w:hAnsi="Consolas"/>
          <w:sz w:val="28"/>
          <w:szCs w:val="28"/>
        </w:rPr>
        <w:tab/>
        <w:t xml:space="preserve">searching for the things that we </w:t>
      </w:r>
    </w:p>
    <w:p w14:paraId="2D15B4C9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  <w:r w:rsidRPr="000E0A10">
        <w:rPr>
          <w:rFonts w:ascii="Consolas" w:hAnsi="Consolas"/>
          <w:sz w:val="28"/>
          <w:szCs w:val="28"/>
        </w:rPr>
        <w:tab/>
        <w:t>Bb             Gm</w:t>
      </w:r>
    </w:p>
    <w:p w14:paraId="34C557EA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  <w:r w:rsidRPr="000E0A10">
        <w:rPr>
          <w:rFonts w:ascii="Consolas" w:hAnsi="Consolas"/>
          <w:sz w:val="28"/>
          <w:szCs w:val="28"/>
        </w:rPr>
        <w:tab/>
        <w:t>think we must own,</w:t>
      </w:r>
    </w:p>
    <w:p w14:paraId="11CA7E22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  <w:r w:rsidRPr="000E0A10">
        <w:rPr>
          <w:rFonts w:ascii="Consolas" w:hAnsi="Consolas"/>
          <w:sz w:val="28"/>
          <w:szCs w:val="28"/>
        </w:rPr>
        <w:tab/>
        <w:t xml:space="preserve">  Eb           F/Eb</w:t>
      </w:r>
    </w:p>
    <w:p w14:paraId="205594D4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  <w:r w:rsidRPr="000E0A10">
        <w:rPr>
          <w:rFonts w:ascii="Consolas" w:hAnsi="Consolas"/>
          <w:sz w:val="28"/>
          <w:szCs w:val="28"/>
        </w:rPr>
        <w:tab/>
      </w:r>
      <w:proofErr w:type="spellStart"/>
      <w:r w:rsidRPr="000E0A10">
        <w:rPr>
          <w:rFonts w:ascii="Consolas" w:hAnsi="Consolas"/>
          <w:sz w:val="28"/>
          <w:szCs w:val="28"/>
        </w:rPr>
        <w:t>untill</w:t>
      </w:r>
      <w:proofErr w:type="spellEnd"/>
      <w:r w:rsidRPr="000E0A10">
        <w:rPr>
          <w:rFonts w:ascii="Consolas" w:hAnsi="Consolas"/>
          <w:sz w:val="28"/>
          <w:szCs w:val="28"/>
        </w:rPr>
        <w:t xml:space="preserve"> on this evening </w:t>
      </w:r>
    </w:p>
    <w:p w14:paraId="0E3B3E85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  <w:r w:rsidRPr="000E0A10">
        <w:rPr>
          <w:rFonts w:ascii="Consolas" w:hAnsi="Consolas"/>
          <w:sz w:val="28"/>
          <w:szCs w:val="28"/>
        </w:rPr>
        <w:tab/>
        <w:t xml:space="preserve">     Gm              F</w:t>
      </w:r>
    </w:p>
    <w:p w14:paraId="11DA1BF5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  <w:r w:rsidRPr="000E0A10">
        <w:rPr>
          <w:rFonts w:ascii="Consolas" w:hAnsi="Consolas"/>
          <w:sz w:val="28"/>
          <w:szCs w:val="28"/>
        </w:rPr>
        <w:tab/>
        <w:t>when the year is leaving</w:t>
      </w:r>
    </w:p>
    <w:p w14:paraId="776F3CD9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  <w:r w:rsidRPr="000E0A10">
        <w:rPr>
          <w:rFonts w:ascii="Consolas" w:hAnsi="Consolas"/>
          <w:sz w:val="28"/>
          <w:szCs w:val="28"/>
        </w:rPr>
        <w:tab/>
        <w:t xml:space="preserve">   Eb             F        Bb5</w:t>
      </w:r>
    </w:p>
    <w:p w14:paraId="017E4F8A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  <w:r w:rsidRPr="000E0A10">
        <w:rPr>
          <w:rFonts w:ascii="Consolas" w:hAnsi="Consolas"/>
          <w:sz w:val="28"/>
          <w:szCs w:val="28"/>
        </w:rPr>
        <w:tab/>
        <w:t>we all try to find our way home.</w:t>
      </w:r>
    </w:p>
    <w:p w14:paraId="65BE1A9A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  <w:r w:rsidRPr="000E0A10">
        <w:rPr>
          <w:rFonts w:ascii="Consolas" w:hAnsi="Consolas"/>
          <w:sz w:val="28"/>
          <w:szCs w:val="28"/>
        </w:rPr>
        <w:t xml:space="preserve"> </w:t>
      </w:r>
    </w:p>
    <w:p w14:paraId="490F6C00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  <w:r w:rsidRPr="000E0A10">
        <w:rPr>
          <w:rFonts w:ascii="Consolas" w:hAnsi="Consolas"/>
          <w:sz w:val="28"/>
          <w:szCs w:val="28"/>
        </w:rPr>
        <w:t xml:space="preserve"> </w:t>
      </w:r>
    </w:p>
    <w:p w14:paraId="6FAF0A13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  <w:r w:rsidRPr="000E0A10">
        <w:rPr>
          <w:rFonts w:ascii="Consolas" w:hAnsi="Consolas"/>
          <w:sz w:val="28"/>
          <w:szCs w:val="28"/>
        </w:rPr>
        <w:t xml:space="preserve">He had time, </w:t>
      </w:r>
    </w:p>
    <w:p w14:paraId="29225F15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  <w:r w:rsidRPr="000E0A10">
        <w:rPr>
          <w:rFonts w:ascii="Consolas" w:hAnsi="Consolas"/>
          <w:sz w:val="28"/>
          <w:szCs w:val="28"/>
        </w:rPr>
        <w:t>or at least then</w:t>
      </w:r>
    </w:p>
    <w:p w14:paraId="26A67CED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  <w:r w:rsidRPr="000E0A10">
        <w:rPr>
          <w:rFonts w:ascii="Consolas" w:hAnsi="Consolas"/>
          <w:sz w:val="28"/>
          <w:szCs w:val="28"/>
        </w:rPr>
        <w:t>he always thought he did,</w:t>
      </w:r>
    </w:p>
    <w:p w14:paraId="5C1350D6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  <w:r w:rsidRPr="000E0A10">
        <w:rPr>
          <w:rFonts w:ascii="Consolas" w:hAnsi="Consolas"/>
          <w:sz w:val="28"/>
          <w:szCs w:val="28"/>
        </w:rPr>
        <w:t>and mistakes, well,</w:t>
      </w:r>
    </w:p>
    <w:p w14:paraId="6C10F92E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  <w:r w:rsidRPr="000E0A10">
        <w:rPr>
          <w:rFonts w:ascii="Consolas" w:hAnsi="Consolas"/>
          <w:sz w:val="28"/>
          <w:szCs w:val="28"/>
        </w:rPr>
        <w:t>he thought that time always would forgive</w:t>
      </w:r>
    </w:p>
    <w:p w14:paraId="623458F0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  <w:r w:rsidRPr="000E0A10">
        <w:rPr>
          <w:rFonts w:ascii="Consolas" w:hAnsi="Consolas"/>
          <w:sz w:val="28"/>
          <w:szCs w:val="28"/>
        </w:rPr>
        <w:t>each transgression for his intentions,</w:t>
      </w:r>
    </w:p>
    <w:p w14:paraId="0D44D984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  <w:r w:rsidRPr="000E0A10">
        <w:rPr>
          <w:rFonts w:ascii="Consolas" w:hAnsi="Consolas"/>
          <w:sz w:val="28"/>
          <w:szCs w:val="28"/>
        </w:rPr>
        <w:t>forgetting, but years he squandered</w:t>
      </w:r>
    </w:p>
    <w:p w14:paraId="255946C4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  <w:r w:rsidRPr="000E0A10">
        <w:rPr>
          <w:rFonts w:ascii="Consolas" w:hAnsi="Consolas"/>
          <w:sz w:val="28"/>
          <w:szCs w:val="28"/>
        </w:rPr>
        <w:t>on things he now was regretting.</w:t>
      </w:r>
    </w:p>
    <w:p w14:paraId="6CFC8E50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</w:p>
    <w:p w14:paraId="2FEC8D59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  <w:r w:rsidRPr="000E0A10">
        <w:rPr>
          <w:rFonts w:ascii="Consolas" w:hAnsi="Consolas"/>
          <w:sz w:val="28"/>
          <w:szCs w:val="28"/>
        </w:rPr>
        <w:tab/>
        <w:t>&lt;</w:t>
      </w:r>
      <w:proofErr w:type="spellStart"/>
      <w:r w:rsidRPr="000E0A10">
        <w:rPr>
          <w:rFonts w:ascii="Consolas" w:hAnsi="Consolas"/>
          <w:sz w:val="28"/>
          <w:szCs w:val="28"/>
        </w:rPr>
        <w:t>ch</w:t>
      </w:r>
      <w:proofErr w:type="spellEnd"/>
      <w:r w:rsidRPr="000E0A10">
        <w:rPr>
          <w:rFonts w:ascii="Consolas" w:hAnsi="Consolas"/>
          <w:sz w:val="28"/>
          <w:szCs w:val="28"/>
        </w:rPr>
        <w:t>&gt;</w:t>
      </w:r>
    </w:p>
    <w:p w14:paraId="20F75398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  <w:r w:rsidRPr="000E0A10">
        <w:rPr>
          <w:rFonts w:ascii="Consolas" w:hAnsi="Consolas"/>
          <w:sz w:val="28"/>
          <w:szCs w:val="28"/>
        </w:rPr>
        <w:tab/>
        <w:t xml:space="preserve"> </w:t>
      </w:r>
    </w:p>
    <w:p w14:paraId="4B4EB3E7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  <w:r w:rsidRPr="000E0A10">
        <w:rPr>
          <w:rFonts w:ascii="Consolas" w:hAnsi="Consolas"/>
          <w:sz w:val="28"/>
          <w:szCs w:val="28"/>
        </w:rPr>
        <w:tab/>
        <w:t>[Instrumental]</w:t>
      </w:r>
    </w:p>
    <w:p w14:paraId="25587BE9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  <w:r w:rsidRPr="000E0A10">
        <w:rPr>
          <w:rFonts w:ascii="Consolas" w:hAnsi="Consolas"/>
          <w:sz w:val="28"/>
          <w:szCs w:val="28"/>
        </w:rPr>
        <w:tab/>
        <w:t>Ab Bb Ab Bb Ab Bb Bbsus4 Bb</w:t>
      </w:r>
    </w:p>
    <w:p w14:paraId="4E966F10" w14:textId="77777777" w:rsidR="000E0A10" w:rsidRPr="000E0A10" w:rsidRDefault="000E0A10" w:rsidP="000E0A10">
      <w:pPr>
        <w:pStyle w:val="NoSpacing"/>
        <w:rPr>
          <w:rFonts w:ascii="Consolas" w:hAnsi="Consolas"/>
          <w:sz w:val="28"/>
          <w:szCs w:val="28"/>
        </w:rPr>
      </w:pPr>
      <w:r w:rsidRPr="000E0A10">
        <w:rPr>
          <w:rFonts w:ascii="Consolas" w:hAnsi="Consolas"/>
          <w:sz w:val="28"/>
          <w:szCs w:val="28"/>
        </w:rPr>
        <w:t xml:space="preserve"> </w:t>
      </w:r>
    </w:p>
    <w:p w14:paraId="0CC42AB5" w14:textId="7C2F9558" w:rsidR="00B65149" w:rsidRPr="00B65149" w:rsidRDefault="000E0A10" w:rsidP="000E0A10">
      <w:pPr>
        <w:pStyle w:val="NoSpacing"/>
        <w:rPr>
          <w:rFonts w:ascii="Consolas" w:hAnsi="Consolas"/>
          <w:sz w:val="28"/>
          <w:szCs w:val="28"/>
        </w:rPr>
      </w:pPr>
      <w:r w:rsidRPr="000E0A10">
        <w:rPr>
          <w:rFonts w:ascii="Consolas" w:hAnsi="Consolas"/>
          <w:sz w:val="28"/>
          <w:szCs w:val="28"/>
        </w:rPr>
        <w:tab/>
        <w:t>&lt;</w:t>
      </w:r>
      <w:proofErr w:type="spellStart"/>
      <w:r w:rsidRPr="000E0A10">
        <w:rPr>
          <w:rFonts w:ascii="Consolas" w:hAnsi="Consolas"/>
          <w:sz w:val="28"/>
          <w:szCs w:val="28"/>
        </w:rPr>
        <w:t>ch</w:t>
      </w:r>
      <w:proofErr w:type="spellEnd"/>
      <w:r w:rsidRPr="000E0A10">
        <w:rPr>
          <w:rFonts w:ascii="Consolas" w:hAnsi="Consolas"/>
          <w:sz w:val="28"/>
          <w:szCs w:val="28"/>
        </w:rPr>
        <w:t xml:space="preserve"> 2x?&gt;</w:t>
      </w:r>
    </w:p>
    <w:sectPr w:rsidR="00B65149" w:rsidRPr="00B65149" w:rsidSect="000E0A10">
      <w:type w:val="continuous"/>
      <w:pgSz w:w="12240" w:h="15840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0A10"/>
    <w:rsid w:val="000E0A10"/>
    <w:rsid w:val="00B651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3C2F35"/>
  <w15:chartTrackingRefBased/>
  <w15:docId w15:val="{31272624-B078-42EF-9BCD-5F96BFC461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514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5149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514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sdn\OneDrive\Documents\Custom%20Office%20Templates\UnrealBook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UnrealBook.dotx</Template>
  <TotalTime>4</TotalTime>
  <Pages>1</Pages>
  <Words>152</Words>
  <Characters>870</Characters>
  <Application>Microsoft Office Word</Application>
  <DocSecurity>0</DocSecurity>
  <Lines>7</Lines>
  <Paragraphs>2</Paragraphs>
  <ScaleCrop>false</ScaleCrop>
  <Company/>
  <LinksUpToDate>false</LinksUpToDate>
  <CharactersWithSpaces>1020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Cranford</dc:creator>
  <cp:keywords/>
  <dc:description/>
  <cp:lastModifiedBy>Steve Cranford</cp:lastModifiedBy>
  <cp:revision>1</cp:revision>
  <dcterms:created xsi:type="dcterms:W3CDTF">2020-09-14T22:57:00Z</dcterms:created>
  <dcterms:modified xsi:type="dcterms:W3CDTF">2020-09-14T23:01:00Z</dcterms:modified>
</cp:coreProperties>
</file>