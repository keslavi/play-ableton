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A5C0B" w14:textId="77777777" w:rsidR="00DE3F2E" w:rsidRPr="00DE3F2E" w:rsidRDefault="00DE3F2E" w:rsidP="00DE3F2E">
      <w:pPr>
        <w:pStyle w:val="Heading1"/>
      </w:pPr>
      <w:bookmarkStart w:id="0" w:name="_Toc99105394"/>
      <w:r w:rsidRPr="00DE3F2E">
        <w:t>D</w:t>
      </w:r>
      <w:r w:rsidRPr="00DE3F2E">
        <w:tab/>
        <w:t>American Girl</w:t>
      </w:r>
      <w:bookmarkEnd w:id="0"/>
    </w:p>
    <w:p w14:paraId="37C9E4B8" w14:textId="77777777" w:rsidR="00DE3F2E" w:rsidRDefault="00DE3F2E" w:rsidP="00DE3F2E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Verse:|:D</w:t>
      </w:r>
      <w:r>
        <w:rPr>
          <w:rFonts w:ascii="Consolas" w:hAnsi="Consolas"/>
          <w:sz w:val="28"/>
          <w:szCs w:val="28"/>
        </w:rPr>
        <w:tab/>
      </w:r>
      <w:r>
        <w:rPr>
          <w:rFonts w:ascii="Consolas" w:hAnsi="Consolas"/>
          <w:sz w:val="28"/>
          <w:szCs w:val="28"/>
        </w:rPr>
        <w:tab/>
        <w:t>| E7</w:t>
      </w:r>
      <w:r>
        <w:rPr>
          <w:rFonts w:ascii="Consolas" w:hAnsi="Consolas"/>
          <w:sz w:val="28"/>
          <w:szCs w:val="28"/>
        </w:rPr>
        <w:tab/>
      </w:r>
      <w:r>
        <w:rPr>
          <w:rFonts w:ascii="Consolas" w:hAnsi="Consolas"/>
          <w:sz w:val="28"/>
          <w:szCs w:val="28"/>
        </w:rPr>
        <w:tab/>
        <w:t>|G</w:t>
      </w:r>
      <w:r>
        <w:rPr>
          <w:rFonts w:ascii="Consolas" w:hAnsi="Consolas"/>
          <w:sz w:val="28"/>
          <w:szCs w:val="28"/>
        </w:rPr>
        <w:tab/>
      </w:r>
      <w:r>
        <w:rPr>
          <w:rFonts w:ascii="Consolas" w:hAnsi="Consolas"/>
          <w:sz w:val="28"/>
          <w:szCs w:val="28"/>
        </w:rPr>
        <w:tab/>
        <w:t>|A</w:t>
      </w:r>
      <w:r>
        <w:rPr>
          <w:rFonts w:ascii="Consolas" w:hAnsi="Consolas"/>
          <w:sz w:val="28"/>
          <w:szCs w:val="28"/>
        </w:rPr>
        <w:tab/>
      </w:r>
      <w:r>
        <w:rPr>
          <w:rFonts w:ascii="Consolas" w:hAnsi="Consolas"/>
          <w:sz w:val="28"/>
          <w:szCs w:val="28"/>
        </w:rPr>
        <w:tab/>
        <w:t>:|</w:t>
      </w:r>
    </w:p>
    <w:p w14:paraId="57582EB3" w14:textId="77777777" w:rsidR="00DE3F2E" w:rsidRDefault="00DE3F2E" w:rsidP="00DE3F2E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Break</w:t>
      </w:r>
      <w:proofErr w:type="gramStart"/>
      <w:r>
        <w:rPr>
          <w:rFonts w:ascii="Consolas" w:hAnsi="Consolas"/>
          <w:sz w:val="28"/>
          <w:szCs w:val="28"/>
        </w:rPr>
        <w:t>:|:G</w:t>
      </w:r>
      <w:proofErr w:type="gramEnd"/>
      <w:r>
        <w:rPr>
          <w:rFonts w:ascii="Consolas" w:hAnsi="Consolas"/>
          <w:sz w:val="28"/>
          <w:szCs w:val="28"/>
        </w:rPr>
        <w:tab/>
      </w:r>
      <w:r>
        <w:rPr>
          <w:rFonts w:ascii="Consolas" w:hAnsi="Consolas"/>
          <w:sz w:val="28"/>
          <w:szCs w:val="28"/>
        </w:rPr>
        <w:tab/>
        <w:t>|A</w:t>
      </w:r>
      <w:r>
        <w:rPr>
          <w:rFonts w:ascii="Consolas" w:hAnsi="Consolas"/>
          <w:sz w:val="28"/>
          <w:szCs w:val="28"/>
        </w:rPr>
        <w:tab/>
        <w:t xml:space="preserve"> D</w:t>
      </w:r>
      <w:r>
        <w:rPr>
          <w:rFonts w:ascii="Consolas" w:hAnsi="Consolas"/>
          <w:sz w:val="28"/>
          <w:szCs w:val="28"/>
        </w:rPr>
        <w:tab/>
        <w:t>:|</w:t>
      </w:r>
    </w:p>
    <w:p w14:paraId="6D046A48" w14:textId="77777777" w:rsidR="00DE3F2E" w:rsidRDefault="00DE3F2E" w:rsidP="00DE3F2E">
      <w:pPr>
        <w:pStyle w:val="NoSpacing"/>
        <w:rPr>
          <w:rFonts w:ascii="Consolas" w:hAnsi="Consolas"/>
          <w:sz w:val="28"/>
          <w:szCs w:val="28"/>
        </w:rPr>
      </w:pPr>
    </w:p>
    <w:p w14:paraId="5D6E4384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Well, she was an American girl</w:t>
      </w:r>
    </w:p>
    <w:p w14:paraId="6A21066D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Raised on promises</w:t>
      </w:r>
    </w:p>
    <w:p w14:paraId="10007DE2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She couldn't help </w:t>
      </w:r>
      <w:proofErr w:type="spellStart"/>
      <w:r w:rsidRPr="001D0F62">
        <w:rPr>
          <w:rFonts w:ascii="Consolas" w:hAnsi="Consolas"/>
          <w:sz w:val="28"/>
          <w:szCs w:val="28"/>
        </w:rPr>
        <w:t>thinkin</w:t>
      </w:r>
      <w:proofErr w:type="spellEnd"/>
      <w:r w:rsidRPr="001D0F62">
        <w:rPr>
          <w:rFonts w:ascii="Consolas" w:hAnsi="Consolas"/>
          <w:sz w:val="28"/>
          <w:szCs w:val="28"/>
        </w:rPr>
        <w:t>' that there was a</w:t>
      </w:r>
    </w:p>
    <w:p w14:paraId="7DEA0B5C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little more to life somewhere else</w:t>
      </w:r>
    </w:p>
    <w:p w14:paraId="16C2B479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 </w:t>
      </w:r>
    </w:p>
    <w:p w14:paraId="469236BC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A                  D</w:t>
      </w:r>
    </w:p>
    <w:p w14:paraId="724AADA6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After all it was a great big world</w:t>
      </w:r>
    </w:p>
    <w:p w14:paraId="35F4B3F7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G                      </w:t>
      </w:r>
      <w:proofErr w:type="spellStart"/>
      <w:r w:rsidRPr="001D0F62">
        <w:rPr>
          <w:rFonts w:ascii="Consolas" w:hAnsi="Consolas"/>
          <w:sz w:val="28"/>
          <w:szCs w:val="28"/>
        </w:rPr>
        <w:t>Em</w:t>
      </w:r>
      <w:proofErr w:type="spellEnd"/>
    </w:p>
    <w:p w14:paraId="07A8CB8C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With lots of places to run to</w:t>
      </w:r>
    </w:p>
    <w:p w14:paraId="719571E7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A</w:t>
      </w:r>
    </w:p>
    <w:p w14:paraId="0D3FA607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And if she had to die </w:t>
      </w:r>
      <w:proofErr w:type="spellStart"/>
      <w:proofErr w:type="gramStart"/>
      <w:r w:rsidRPr="001D0F62">
        <w:rPr>
          <w:rFonts w:ascii="Consolas" w:hAnsi="Consolas"/>
          <w:sz w:val="28"/>
          <w:szCs w:val="28"/>
        </w:rPr>
        <w:t>tryin</w:t>
      </w:r>
      <w:proofErr w:type="spellEnd"/>
      <w:r w:rsidRPr="001D0F62">
        <w:rPr>
          <w:rFonts w:ascii="Consolas" w:hAnsi="Consolas"/>
          <w:sz w:val="28"/>
          <w:szCs w:val="28"/>
        </w:rPr>
        <w:t>'</w:t>
      </w:r>
      <w:proofErr w:type="gramEnd"/>
      <w:r w:rsidRPr="001D0F62">
        <w:rPr>
          <w:rFonts w:ascii="Consolas" w:hAnsi="Consolas"/>
          <w:sz w:val="28"/>
          <w:szCs w:val="28"/>
        </w:rPr>
        <w:t xml:space="preserve"> she had one little promise she was </w:t>
      </w:r>
      <w:proofErr w:type="spellStart"/>
      <w:r w:rsidRPr="001D0F62">
        <w:rPr>
          <w:rFonts w:ascii="Consolas" w:hAnsi="Consolas"/>
          <w:sz w:val="28"/>
          <w:szCs w:val="28"/>
        </w:rPr>
        <w:t>gonna</w:t>
      </w:r>
      <w:proofErr w:type="spellEnd"/>
      <w:r w:rsidRPr="001D0F62">
        <w:rPr>
          <w:rFonts w:ascii="Consolas" w:hAnsi="Consolas"/>
          <w:sz w:val="28"/>
          <w:szCs w:val="28"/>
        </w:rPr>
        <w:t xml:space="preserve"> keep</w:t>
      </w:r>
    </w:p>
    <w:p w14:paraId="5DD11ECD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 </w:t>
      </w:r>
    </w:p>
    <w:p w14:paraId="3A978A85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G       A          D                   Bm</w:t>
      </w:r>
    </w:p>
    <w:p w14:paraId="62A9E74E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O yeah, all right, take it easy, baby, make it last all night</w:t>
      </w:r>
    </w:p>
    <w:p w14:paraId="2B1B971E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G       A           D</w:t>
      </w:r>
    </w:p>
    <w:p w14:paraId="5C81366F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She was an American girl</w:t>
      </w:r>
    </w:p>
    <w:p w14:paraId="641226AD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 </w:t>
      </w:r>
    </w:p>
    <w:p w14:paraId="27629956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Well, it was </w:t>
      </w:r>
      <w:proofErr w:type="spellStart"/>
      <w:r w:rsidRPr="001D0F62">
        <w:rPr>
          <w:rFonts w:ascii="Consolas" w:hAnsi="Consolas"/>
          <w:sz w:val="28"/>
          <w:szCs w:val="28"/>
        </w:rPr>
        <w:t>kinda</w:t>
      </w:r>
      <w:proofErr w:type="spellEnd"/>
      <w:r w:rsidRPr="001D0F62">
        <w:rPr>
          <w:rFonts w:ascii="Consolas" w:hAnsi="Consolas"/>
          <w:sz w:val="28"/>
          <w:szCs w:val="28"/>
        </w:rPr>
        <w:t xml:space="preserve"> cold that night</w:t>
      </w:r>
    </w:p>
    <w:p w14:paraId="0CA12D98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She stood alone on the balcony</w:t>
      </w:r>
    </w:p>
    <w:p w14:paraId="1E5EE049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Yeah, she could hear the cars roll by</w:t>
      </w:r>
    </w:p>
    <w:p w14:paraId="38CF0F9C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Out on 441 like waves </w:t>
      </w:r>
      <w:proofErr w:type="spellStart"/>
      <w:r w:rsidRPr="001D0F62">
        <w:rPr>
          <w:rFonts w:ascii="Consolas" w:hAnsi="Consolas"/>
          <w:sz w:val="28"/>
          <w:szCs w:val="28"/>
        </w:rPr>
        <w:t>crashin</w:t>
      </w:r>
      <w:proofErr w:type="spellEnd"/>
      <w:r w:rsidRPr="001D0F62">
        <w:rPr>
          <w:rFonts w:ascii="Consolas" w:hAnsi="Consolas"/>
          <w:sz w:val="28"/>
          <w:szCs w:val="28"/>
        </w:rPr>
        <w:t>' on the beach</w:t>
      </w:r>
    </w:p>
    <w:p w14:paraId="7A96AB43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 </w:t>
      </w:r>
    </w:p>
    <w:p w14:paraId="01351025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And for one desperate moment there</w:t>
      </w:r>
    </w:p>
    <w:p w14:paraId="6BB91702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He crept back in her memory</w:t>
      </w:r>
    </w:p>
    <w:p w14:paraId="36B49114" w14:textId="77777777" w:rsidR="00DE3F2E" w:rsidRPr="001D0F62" w:rsidRDefault="00DE3F2E" w:rsidP="00DE3F2E">
      <w:pPr>
        <w:pStyle w:val="NoSpacing"/>
        <w:ind w:left="720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>God it's so painful when something that's so close is still so far out of reach</w:t>
      </w:r>
    </w:p>
    <w:p w14:paraId="482E7A1E" w14:textId="77777777" w:rsidR="00DE3F2E" w:rsidRPr="001D0F62" w:rsidRDefault="00DE3F2E" w:rsidP="00DE3F2E">
      <w:pPr>
        <w:pStyle w:val="NoSpacing"/>
        <w:rPr>
          <w:rFonts w:ascii="Consolas" w:hAnsi="Consolas"/>
          <w:sz w:val="28"/>
          <w:szCs w:val="28"/>
        </w:rPr>
      </w:pPr>
      <w:r w:rsidRPr="001D0F62">
        <w:rPr>
          <w:rFonts w:ascii="Consolas" w:hAnsi="Consolas"/>
          <w:sz w:val="28"/>
          <w:szCs w:val="28"/>
        </w:rPr>
        <w:t xml:space="preserve"> </w:t>
      </w:r>
    </w:p>
    <w:p w14:paraId="3A0FA02C" w14:textId="77777777" w:rsidR="00DE3F2E" w:rsidRDefault="00DE3F2E" w:rsidP="00DE3F2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ab/>
        <w:t>&lt;CH&gt;</w:t>
      </w:r>
    </w:p>
    <w:p w14:paraId="25F7451A" w14:textId="68492E3D" w:rsidR="00B65149" w:rsidRDefault="00B65149" w:rsidP="00B65149">
      <w:pPr>
        <w:pStyle w:val="Heading1"/>
      </w:pPr>
    </w:p>
    <w:p w14:paraId="1A22CB1E" w14:textId="77777777" w:rsidR="0047693B" w:rsidRPr="00B65149" w:rsidRDefault="0047693B" w:rsidP="00E45E7A">
      <w:pPr>
        <w:pStyle w:val="NoSpacing"/>
        <w:rPr>
          <w:rFonts w:ascii="Consolas" w:hAnsi="Consolas"/>
          <w:sz w:val="28"/>
          <w:szCs w:val="28"/>
        </w:rPr>
      </w:pP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2E"/>
    <w:rsid w:val="00057E6E"/>
    <w:rsid w:val="00177ED7"/>
    <w:rsid w:val="0047693B"/>
    <w:rsid w:val="006651D0"/>
    <w:rsid w:val="007478DF"/>
    <w:rsid w:val="00B65149"/>
    <w:rsid w:val="00BB22E0"/>
    <w:rsid w:val="00DE3F2E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70BC"/>
  <w15:chartTrackingRefBased/>
  <w15:docId w15:val="{F721E9B8-A8B4-4F34-A79F-9CBC41E9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2022-10-16T15:57:00Z</dcterms:created>
  <dcterms:modified xsi:type="dcterms:W3CDTF">2022-10-16T15:58:00Z</dcterms:modified>
</cp:coreProperties>
</file>