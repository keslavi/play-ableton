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04A9B" w14:textId="3A59628B" w:rsidR="00B65149" w:rsidRDefault="008B697F" w:rsidP="00B65149">
      <w:pPr>
        <w:pStyle w:val="Heading1"/>
      </w:pPr>
      <w:r>
        <w:t>F</w:t>
      </w:r>
      <w:r w:rsidR="00B65149">
        <w:tab/>
      </w:r>
      <w:r>
        <w:t xml:space="preserve">Fooled Around </w:t>
      </w:r>
      <w:proofErr w:type="gramStart"/>
      <w:r>
        <w:t>And</w:t>
      </w:r>
      <w:proofErr w:type="gramEnd"/>
      <w:r>
        <w:t xml:space="preserve"> Fell In Love</w:t>
      </w:r>
    </w:p>
    <w:p w14:paraId="18DF64BB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</w:p>
    <w:p w14:paraId="4D28125B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F Am D# A# 2x</w:t>
      </w:r>
    </w:p>
    <w:p w14:paraId="1554FE49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</w:t>
      </w:r>
    </w:p>
    <w:p w14:paraId="78ABE619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F                              Am</w:t>
      </w:r>
    </w:p>
    <w:p w14:paraId="75A73408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I must have been through about a million girls</w:t>
      </w:r>
    </w:p>
    <w:p w14:paraId="2A8406ED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  D#                            A#</w:t>
      </w:r>
    </w:p>
    <w:p w14:paraId="260A7ADB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I'd love '</w:t>
      </w:r>
      <w:proofErr w:type="spellStart"/>
      <w:r w:rsidRPr="008B697F">
        <w:rPr>
          <w:rFonts w:ascii="Consolas" w:hAnsi="Consolas"/>
          <w:sz w:val="28"/>
          <w:szCs w:val="28"/>
        </w:rPr>
        <w:t>em</w:t>
      </w:r>
      <w:proofErr w:type="spellEnd"/>
      <w:r w:rsidRPr="008B697F">
        <w:rPr>
          <w:rFonts w:ascii="Consolas" w:hAnsi="Consolas"/>
          <w:sz w:val="28"/>
          <w:szCs w:val="28"/>
        </w:rPr>
        <w:t xml:space="preserve"> then I'd leave '</w:t>
      </w:r>
      <w:proofErr w:type="spellStart"/>
      <w:r w:rsidRPr="008B697F">
        <w:rPr>
          <w:rFonts w:ascii="Consolas" w:hAnsi="Consolas"/>
          <w:sz w:val="28"/>
          <w:szCs w:val="28"/>
        </w:rPr>
        <w:t>em</w:t>
      </w:r>
      <w:proofErr w:type="spellEnd"/>
      <w:r w:rsidRPr="008B697F">
        <w:rPr>
          <w:rFonts w:ascii="Consolas" w:hAnsi="Consolas"/>
          <w:sz w:val="28"/>
          <w:szCs w:val="28"/>
        </w:rPr>
        <w:t xml:space="preserve"> alone</w:t>
      </w:r>
    </w:p>
    <w:p w14:paraId="7B17E558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F                           Am</w:t>
      </w:r>
    </w:p>
    <w:p w14:paraId="5EC64D3D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I didn't care how much they cried, no sir</w:t>
      </w:r>
    </w:p>
    <w:p w14:paraId="788E0921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    D#                       A#</w:t>
      </w:r>
    </w:p>
    <w:p w14:paraId="7C012D5F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Their tears left me cold as a stone</w:t>
      </w:r>
    </w:p>
    <w:p w14:paraId="5436956A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</w:t>
      </w:r>
    </w:p>
    <w:p w14:paraId="4D0EDFBE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         F                         Am</w:t>
      </w:r>
    </w:p>
    <w:p w14:paraId="4EAA6CDD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But then I fooled around and fell in love</w:t>
      </w:r>
    </w:p>
    <w:p w14:paraId="7B1F4940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D#                         A#</w:t>
      </w:r>
    </w:p>
    <w:p w14:paraId="7A4A1CD3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I fooled around and fell in love, </w:t>
      </w:r>
      <w:proofErr w:type="gramStart"/>
      <w:r w:rsidRPr="008B697F">
        <w:rPr>
          <w:rFonts w:ascii="Consolas" w:hAnsi="Consolas"/>
          <w:sz w:val="28"/>
          <w:szCs w:val="28"/>
        </w:rPr>
        <w:t>yes</w:t>
      </w:r>
      <w:proofErr w:type="gramEnd"/>
      <w:r w:rsidRPr="008B697F">
        <w:rPr>
          <w:rFonts w:ascii="Consolas" w:hAnsi="Consolas"/>
          <w:sz w:val="28"/>
          <w:szCs w:val="28"/>
        </w:rPr>
        <w:t xml:space="preserve"> I did</w:t>
      </w:r>
    </w:p>
    <w:p w14:paraId="0840BF2B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F                         Am     D#                         A#</w:t>
      </w:r>
    </w:p>
    <w:p w14:paraId="36F2997B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I fooled around and fell in love, I fooled around and fell in love</w:t>
      </w:r>
    </w:p>
    <w:p w14:paraId="13F6DAC1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</w:t>
      </w:r>
    </w:p>
    <w:p w14:paraId="0032D424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F                            Am</w:t>
      </w:r>
    </w:p>
    <w:p w14:paraId="39011B22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It used to be when I'd see a girl that I liked</w:t>
      </w:r>
    </w:p>
    <w:p w14:paraId="7A7AA7B7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  D#                                 A#</w:t>
      </w:r>
    </w:p>
    <w:p w14:paraId="4E8100D4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I'd get out my book and write down her name</w:t>
      </w:r>
    </w:p>
    <w:p w14:paraId="4609ADD7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           F                                      Am</w:t>
      </w:r>
    </w:p>
    <w:p w14:paraId="7C5EEF5D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But when the grass got a little greener over on the other side</w:t>
      </w:r>
    </w:p>
    <w:p w14:paraId="6111AFF4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       D#             A#</w:t>
      </w:r>
    </w:p>
    <w:p w14:paraId="7E981681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I'd just tear out that page</w:t>
      </w:r>
    </w:p>
    <w:p w14:paraId="2BA43E2A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</w:t>
      </w:r>
    </w:p>
    <w:p w14:paraId="56F188EE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         F                         Am</w:t>
      </w:r>
    </w:p>
    <w:p w14:paraId="0B1EEABB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But then I fooled around and fell in love</w:t>
      </w:r>
    </w:p>
    <w:p w14:paraId="3C1FBA5C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D#                        A#</w:t>
      </w:r>
    </w:p>
    <w:p w14:paraId="283D3EA1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I fooled around and fell in love, </w:t>
      </w:r>
      <w:proofErr w:type="gramStart"/>
      <w:r w:rsidRPr="008B697F">
        <w:rPr>
          <w:rFonts w:ascii="Consolas" w:hAnsi="Consolas"/>
          <w:sz w:val="28"/>
          <w:szCs w:val="28"/>
        </w:rPr>
        <w:t>yes</w:t>
      </w:r>
      <w:proofErr w:type="gramEnd"/>
      <w:r w:rsidRPr="008B697F">
        <w:rPr>
          <w:rFonts w:ascii="Consolas" w:hAnsi="Consolas"/>
          <w:sz w:val="28"/>
          <w:szCs w:val="28"/>
        </w:rPr>
        <w:t xml:space="preserve"> I did</w:t>
      </w:r>
    </w:p>
    <w:p w14:paraId="50986CD8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F                         Am     D#                         A#</w:t>
      </w:r>
    </w:p>
    <w:p w14:paraId="029489D1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I fooled around and fell in love, I fooled around and fell in love</w:t>
      </w:r>
    </w:p>
    <w:p w14:paraId="1777C742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</w:t>
      </w:r>
    </w:p>
    <w:p w14:paraId="6923E886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F Am F A</w:t>
      </w:r>
      <w:proofErr w:type="gramStart"/>
      <w:r w:rsidRPr="008B697F">
        <w:rPr>
          <w:rFonts w:ascii="Consolas" w:hAnsi="Consolas"/>
          <w:sz w:val="28"/>
          <w:szCs w:val="28"/>
        </w:rPr>
        <w:t>#  F</w:t>
      </w:r>
      <w:proofErr w:type="gramEnd"/>
      <w:r w:rsidRPr="008B697F">
        <w:rPr>
          <w:rFonts w:ascii="Consolas" w:hAnsi="Consolas"/>
          <w:sz w:val="28"/>
          <w:szCs w:val="28"/>
        </w:rPr>
        <w:t xml:space="preserve"> Am D# A#</w:t>
      </w:r>
    </w:p>
    <w:p w14:paraId="219C3A58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</w:t>
      </w:r>
    </w:p>
    <w:p w14:paraId="0176F766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F                            Am</w:t>
      </w:r>
    </w:p>
    <w:p w14:paraId="4BFDA4B9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Free, on my own is the way I used to be</w:t>
      </w:r>
    </w:p>
    <w:p w14:paraId="5CA52E8A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D#                             A#</w:t>
      </w:r>
    </w:p>
    <w:p w14:paraId="47F74790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Ah, but since I met you baby, </w:t>
      </w:r>
      <w:proofErr w:type="gramStart"/>
      <w:r w:rsidRPr="008B697F">
        <w:rPr>
          <w:rFonts w:ascii="Consolas" w:hAnsi="Consolas"/>
          <w:sz w:val="28"/>
          <w:szCs w:val="28"/>
        </w:rPr>
        <w:t>love's</w:t>
      </w:r>
      <w:proofErr w:type="gramEnd"/>
      <w:r w:rsidRPr="008B697F">
        <w:rPr>
          <w:rFonts w:ascii="Consolas" w:hAnsi="Consolas"/>
          <w:sz w:val="28"/>
          <w:szCs w:val="28"/>
        </w:rPr>
        <w:t xml:space="preserve"> got a hold on me</w:t>
      </w:r>
    </w:p>
    <w:p w14:paraId="74813A93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lastRenderedPageBreak/>
        <w:t xml:space="preserve">F                     </w:t>
      </w:r>
      <w:proofErr w:type="gramStart"/>
      <w:r w:rsidRPr="008B697F">
        <w:rPr>
          <w:rFonts w:ascii="Consolas" w:hAnsi="Consolas"/>
          <w:sz w:val="28"/>
          <w:szCs w:val="28"/>
        </w:rPr>
        <w:t>Am  D</w:t>
      </w:r>
      <w:proofErr w:type="gramEnd"/>
      <w:r w:rsidRPr="008B697F">
        <w:rPr>
          <w:rFonts w:ascii="Consolas" w:hAnsi="Consolas"/>
          <w:sz w:val="28"/>
          <w:szCs w:val="28"/>
        </w:rPr>
        <w:t>#                     A#</w:t>
      </w:r>
    </w:p>
    <w:p w14:paraId="1CB0FC63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It's got a hold on me </w:t>
      </w:r>
      <w:proofErr w:type="gramStart"/>
      <w:r w:rsidRPr="008B697F">
        <w:rPr>
          <w:rFonts w:ascii="Consolas" w:hAnsi="Consolas"/>
          <w:sz w:val="28"/>
          <w:szCs w:val="28"/>
        </w:rPr>
        <w:t>now,</w:t>
      </w:r>
      <w:proofErr w:type="gramEnd"/>
      <w:r w:rsidRPr="008B697F">
        <w:rPr>
          <w:rFonts w:ascii="Consolas" w:hAnsi="Consolas"/>
          <w:sz w:val="28"/>
          <w:szCs w:val="28"/>
        </w:rPr>
        <w:t xml:space="preserve"> I can't let go of you baby</w:t>
      </w:r>
    </w:p>
    <w:p w14:paraId="4CCF137E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</w:t>
      </w:r>
    </w:p>
    <w:p w14:paraId="3F2BA516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         F                         Am</w:t>
      </w:r>
    </w:p>
    <w:p w14:paraId="08690E71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But then I fooled around and fell in love (I </w:t>
      </w:r>
      <w:proofErr w:type="spellStart"/>
      <w:r w:rsidRPr="008B697F">
        <w:rPr>
          <w:rFonts w:ascii="Consolas" w:hAnsi="Consolas"/>
          <w:sz w:val="28"/>
          <w:szCs w:val="28"/>
        </w:rPr>
        <w:t>can t</w:t>
      </w:r>
      <w:proofErr w:type="spellEnd"/>
      <w:r w:rsidRPr="008B697F">
        <w:rPr>
          <w:rFonts w:ascii="Consolas" w:hAnsi="Consolas"/>
          <w:sz w:val="28"/>
          <w:szCs w:val="28"/>
        </w:rPr>
        <w:t xml:space="preserve"> stop loving you now)</w:t>
      </w:r>
    </w:p>
    <w:p w14:paraId="415BC989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D#                         A#</w:t>
      </w:r>
    </w:p>
    <w:p w14:paraId="794F675B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I fooled around and fell in love, </w:t>
      </w:r>
      <w:proofErr w:type="gramStart"/>
      <w:r w:rsidRPr="008B697F">
        <w:rPr>
          <w:rFonts w:ascii="Consolas" w:hAnsi="Consolas"/>
          <w:sz w:val="28"/>
          <w:szCs w:val="28"/>
        </w:rPr>
        <w:t>yes</w:t>
      </w:r>
      <w:proofErr w:type="gramEnd"/>
      <w:r w:rsidRPr="008B697F">
        <w:rPr>
          <w:rFonts w:ascii="Consolas" w:hAnsi="Consolas"/>
          <w:sz w:val="28"/>
          <w:szCs w:val="28"/>
        </w:rPr>
        <w:t xml:space="preserve"> I did</w:t>
      </w:r>
    </w:p>
    <w:p w14:paraId="763CFF0C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F                         Am     D#                         A#</w:t>
      </w:r>
    </w:p>
    <w:p w14:paraId="1D116C44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I fooled around and fell in love, I fooled around and fell in love</w:t>
      </w:r>
    </w:p>
    <w:p w14:paraId="40733EC0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</w:t>
      </w:r>
    </w:p>
    <w:p w14:paraId="203B219F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         F                         Am</w:t>
      </w:r>
    </w:p>
    <w:p w14:paraId="17858A62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But then I fooled around and fell in love</w:t>
      </w:r>
    </w:p>
    <w:p w14:paraId="791A9F39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D#                         A#</w:t>
      </w:r>
    </w:p>
    <w:p w14:paraId="0D5B54CE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I fooled around and fell in love, </w:t>
      </w:r>
      <w:proofErr w:type="gramStart"/>
      <w:r w:rsidRPr="008B697F">
        <w:rPr>
          <w:rFonts w:ascii="Consolas" w:hAnsi="Consolas"/>
          <w:sz w:val="28"/>
          <w:szCs w:val="28"/>
        </w:rPr>
        <w:t>yes</w:t>
      </w:r>
      <w:proofErr w:type="gramEnd"/>
      <w:r w:rsidRPr="008B697F">
        <w:rPr>
          <w:rFonts w:ascii="Consolas" w:hAnsi="Consolas"/>
          <w:sz w:val="28"/>
          <w:szCs w:val="28"/>
        </w:rPr>
        <w:t xml:space="preserve"> I did</w:t>
      </w:r>
    </w:p>
    <w:p w14:paraId="03D1297F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 xml:space="preserve">  F                         Am     D#                         A#</w:t>
      </w:r>
    </w:p>
    <w:p w14:paraId="0A31ABA1" w14:textId="77777777" w:rsidR="008B697F" w:rsidRPr="008B697F" w:rsidRDefault="008B697F" w:rsidP="008B697F">
      <w:pPr>
        <w:pStyle w:val="NoSpacing"/>
        <w:rPr>
          <w:rFonts w:ascii="Consolas" w:hAnsi="Consolas"/>
          <w:sz w:val="28"/>
          <w:szCs w:val="28"/>
        </w:rPr>
      </w:pPr>
      <w:r w:rsidRPr="008B697F">
        <w:rPr>
          <w:rFonts w:ascii="Consolas" w:hAnsi="Consolas"/>
          <w:sz w:val="28"/>
          <w:szCs w:val="28"/>
        </w:rPr>
        <w:t>I fooled around and fell in love, I fooled around and fell in love</w:t>
      </w:r>
    </w:p>
    <w:p w14:paraId="404AE18B" w14:textId="77777777" w:rsidR="00B65149" w:rsidRPr="00B65149" w:rsidRDefault="00B65149" w:rsidP="00B65149">
      <w:pPr>
        <w:pStyle w:val="NoSpacing"/>
        <w:rPr>
          <w:rFonts w:ascii="Consolas" w:hAnsi="Consolas"/>
          <w:sz w:val="28"/>
          <w:szCs w:val="28"/>
        </w:rPr>
      </w:pPr>
    </w:p>
    <w:sectPr w:rsidR="00B65149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7F"/>
    <w:rsid w:val="008B697F"/>
    <w:rsid w:val="00AE37AB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01EC8"/>
  <w15:chartTrackingRefBased/>
  <w15:docId w15:val="{C413432F-1ED9-47B0-AC7D-EC912557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3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494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cp:lastPrinted>2021-12-03T18:47:00Z</cp:lastPrinted>
  <dcterms:created xsi:type="dcterms:W3CDTF">2021-12-03T18:44:00Z</dcterms:created>
  <dcterms:modified xsi:type="dcterms:W3CDTF">2021-12-04T02:58:00Z</dcterms:modified>
</cp:coreProperties>
</file>