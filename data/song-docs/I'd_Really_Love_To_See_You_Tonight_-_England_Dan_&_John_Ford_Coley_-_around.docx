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19EB" w14:textId="77777777" w:rsidR="00AC6D7C" w:rsidRDefault="00AC6D7C" w:rsidP="00AC6D7C">
      <w:pPr>
        <w:pStyle w:val="Heading1"/>
      </w:pPr>
      <w:r>
        <w:t>G</w:t>
      </w:r>
      <w:r>
        <w:tab/>
        <w:t>All You Need Is Love</w:t>
      </w:r>
    </w:p>
    <w:p w14:paraId="69151DD1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</w:p>
    <w:p w14:paraId="6A25C5C5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[Intro]</w:t>
      </w:r>
    </w:p>
    <w:p w14:paraId="46211785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D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7E9013F1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7478DF">
        <w:rPr>
          <w:rFonts w:ascii="Consolas" w:hAnsi="Consolas"/>
          <w:sz w:val="28"/>
          <w:szCs w:val="28"/>
        </w:rPr>
        <w:t xml:space="preserve">Love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proofErr w:type="gramEnd"/>
      <w:r w:rsidRPr="007478DF">
        <w:rPr>
          <w:rFonts w:ascii="Consolas" w:hAnsi="Consolas"/>
          <w:sz w:val="28"/>
          <w:szCs w:val="28"/>
        </w:rPr>
        <w:t xml:space="preserve">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</w:p>
    <w:p w14:paraId="785A0174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D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2FF6B78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7478DF">
        <w:rPr>
          <w:rFonts w:ascii="Consolas" w:hAnsi="Consolas"/>
          <w:sz w:val="28"/>
          <w:szCs w:val="28"/>
        </w:rPr>
        <w:t xml:space="preserve">Love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proofErr w:type="gramEnd"/>
      <w:r w:rsidRPr="007478DF">
        <w:rPr>
          <w:rFonts w:ascii="Consolas" w:hAnsi="Consolas"/>
          <w:sz w:val="28"/>
          <w:szCs w:val="28"/>
        </w:rPr>
        <w:t xml:space="preserve">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</w:p>
    <w:p w14:paraId="26EC722B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57E49C35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Am    G      D    </w:t>
      </w:r>
      <w:proofErr w:type="spellStart"/>
      <w:r w:rsidRPr="007478DF">
        <w:rPr>
          <w:rFonts w:ascii="Consolas" w:hAnsi="Consolas"/>
          <w:sz w:val="28"/>
          <w:szCs w:val="28"/>
        </w:rPr>
        <w:t>D</w:t>
      </w:r>
      <w:proofErr w:type="spellEnd"/>
      <w:r w:rsidRPr="007478DF">
        <w:rPr>
          <w:rFonts w:ascii="Consolas" w:hAnsi="Consolas"/>
          <w:sz w:val="28"/>
          <w:szCs w:val="28"/>
        </w:rPr>
        <w:t xml:space="preserve">       D7      D6      D</w:t>
      </w:r>
    </w:p>
    <w:p w14:paraId="78498D1E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7478DF">
        <w:rPr>
          <w:rFonts w:ascii="Consolas" w:hAnsi="Consolas"/>
          <w:sz w:val="28"/>
          <w:szCs w:val="28"/>
        </w:rPr>
        <w:t xml:space="preserve">Love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proofErr w:type="gramEnd"/>
      <w:r w:rsidRPr="007478DF">
        <w:rPr>
          <w:rFonts w:ascii="Consolas" w:hAnsi="Consolas"/>
          <w:sz w:val="28"/>
          <w:szCs w:val="28"/>
        </w:rPr>
        <w:t xml:space="preserve"> 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</w:p>
    <w:p w14:paraId="38B7BF5F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7C35629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                D  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27136AAF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There's nothing you can do that can't be done</w:t>
      </w:r>
    </w:p>
    <w:p w14:paraId="2EF087E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        D    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5C9B6C75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Nothing you can sing that can't be sung</w:t>
      </w:r>
    </w:p>
    <w:p w14:paraId="519CAAC8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Am               G                     D</w:t>
      </w:r>
      <w:r>
        <w:rPr>
          <w:rFonts w:ascii="Consolas" w:hAnsi="Consolas"/>
          <w:sz w:val="28"/>
          <w:szCs w:val="28"/>
        </w:rPr>
        <w:t>/F#</w:t>
      </w:r>
    </w:p>
    <w:p w14:paraId="0250922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Nothing you can say but you can learn how to play the game,</w:t>
      </w:r>
    </w:p>
    <w:p w14:paraId="680481D1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     D       D7      D6      D</w:t>
      </w:r>
    </w:p>
    <w:p w14:paraId="0FF514FC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It's easy</w:t>
      </w:r>
    </w:p>
    <w:p w14:paraId="4832BACC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5D35073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                D    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566394E9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There's nothing you can make that can't be made</w:t>
      </w:r>
    </w:p>
    <w:p w14:paraId="4554A21C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     D 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5ADBE27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 one you can save that can't be saved.</w:t>
      </w:r>
    </w:p>
    <w:p w14:paraId="408CB8D7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Am               G               </w:t>
      </w:r>
      <w:r>
        <w:rPr>
          <w:rFonts w:ascii="Consolas" w:hAnsi="Consolas"/>
          <w:sz w:val="28"/>
          <w:szCs w:val="28"/>
        </w:rPr>
        <w:t>D/F#</w:t>
      </w:r>
    </w:p>
    <w:p w14:paraId="719BEB5E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Nothing you can do but you can learn how to be you in time,</w:t>
      </w:r>
    </w:p>
    <w:p w14:paraId="05A1582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     D       D7      D6      D</w:t>
      </w:r>
    </w:p>
    <w:p w14:paraId="19BEC1E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It's easy</w:t>
      </w:r>
    </w:p>
    <w:p w14:paraId="4620B10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6F35112B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 D     D7</w:t>
      </w:r>
    </w:p>
    <w:p w14:paraId="61E08978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</w:t>
      </w:r>
    </w:p>
    <w:p w14:paraId="7E069B54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 D     D7</w:t>
      </w:r>
    </w:p>
    <w:p w14:paraId="5E81E471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</w:t>
      </w:r>
    </w:p>
    <w:p w14:paraId="3825B7DD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B7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  <w:r w:rsidRPr="007478DF">
        <w:rPr>
          <w:rFonts w:ascii="Consolas" w:hAnsi="Consolas"/>
          <w:sz w:val="28"/>
          <w:szCs w:val="28"/>
        </w:rPr>
        <w:t xml:space="preserve">   G    C       D       G</w:t>
      </w:r>
    </w:p>
    <w:p w14:paraId="1A0B79F2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A</w:t>
      </w:r>
      <w:r w:rsidRPr="007478DF">
        <w:rPr>
          <w:rFonts w:ascii="Consolas" w:hAnsi="Consolas"/>
          <w:sz w:val="28"/>
          <w:szCs w:val="28"/>
        </w:rPr>
        <w:t xml:space="preserve">ll you need is love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r w:rsidRPr="007478DF">
        <w:rPr>
          <w:rFonts w:ascii="Consolas" w:hAnsi="Consolas"/>
          <w:sz w:val="28"/>
          <w:szCs w:val="28"/>
        </w:rPr>
        <w:t>, Love is all you need.</w:t>
      </w:r>
    </w:p>
    <w:p w14:paraId="4551F887" w14:textId="77777777" w:rsidR="00AC6D7C" w:rsidRDefault="00AC6D7C" w:rsidP="00AC6D7C">
      <w:pPr>
        <w:pStyle w:val="NoSpacing"/>
        <w:ind w:firstLine="720"/>
        <w:rPr>
          <w:rFonts w:ascii="Consolas" w:hAnsi="Consolas"/>
          <w:sz w:val="28"/>
          <w:szCs w:val="28"/>
        </w:rPr>
      </w:pPr>
    </w:p>
    <w:p w14:paraId="74B8350C" w14:textId="77777777" w:rsidR="00AC6D7C" w:rsidRPr="007478DF" w:rsidRDefault="00AC6D7C" w:rsidP="00AC6D7C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&lt;Instrumental over verse&gt;</w:t>
      </w:r>
    </w:p>
    <w:p w14:paraId="59D7FDA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</w:p>
    <w:p w14:paraId="4E2BBA7A" w14:textId="77777777" w:rsidR="00AC6D7C" w:rsidRPr="007478DF" w:rsidRDefault="00AC6D7C" w:rsidP="00AC6D7C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7E9DB1FC" w14:textId="77777777" w:rsidR="00AC6D7C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02C1FE5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(</w:t>
      </w:r>
      <w:proofErr w:type="gramStart"/>
      <w:r>
        <w:rPr>
          <w:rFonts w:ascii="Consolas" w:hAnsi="Consolas"/>
          <w:sz w:val="28"/>
          <w:szCs w:val="28"/>
        </w:rPr>
        <w:t>continued</w:t>
      </w:r>
      <w:proofErr w:type="gramEnd"/>
      <w:r>
        <w:rPr>
          <w:rFonts w:ascii="Consolas" w:hAnsi="Consolas"/>
          <w:sz w:val="28"/>
          <w:szCs w:val="28"/>
        </w:rPr>
        <w:t>…)</w:t>
      </w:r>
    </w:p>
    <w:p w14:paraId="6746474F" w14:textId="77777777" w:rsidR="00AC6D7C" w:rsidRDefault="00AC6D7C" w:rsidP="00AC6D7C">
      <w:pPr>
        <w:pStyle w:val="NoSpacing"/>
        <w:rPr>
          <w:rFonts w:ascii="Consolas" w:hAnsi="Consolas"/>
          <w:sz w:val="28"/>
          <w:szCs w:val="28"/>
        </w:rPr>
      </w:pPr>
    </w:p>
    <w:p w14:paraId="0E2A9266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lastRenderedPageBreak/>
        <w:t xml:space="preserve">G                        D 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123EFE5E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There's nothing you can know that isn't known.</w:t>
      </w:r>
    </w:p>
    <w:p w14:paraId="15B10F2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        D        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</w:p>
    <w:p w14:paraId="449FFF93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Nothing you can see that isn't shown.</w:t>
      </w:r>
    </w:p>
    <w:p w14:paraId="491C7628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Am               G              D</w:t>
      </w:r>
    </w:p>
    <w:p w14:paraId="63EDA88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Nowhere you can be that isn't where you're meant to be,</w:t>
      </w:r>
    </w:p>
    <w:p w14:paraId="2F66641C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     D       D7      D6      D</w:t>
      </w:r>
    </w:p>
    <w:p w14:paraId="061B5AB2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It's easy</w:t>
      </w:r>
    </w:p>
    <w:p w14:paraId="62730DF1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72EAC7FD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 D     D7</w:t>
      </w:r>
    </w:p>
    <w:p w14:paraId="34073543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love,</w:t>
      </w:r>
    </w:p>
    <w:p w14:paraId="13932B07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 D     D7</w:t>
      </w:r>
    </w:p>
    <w:p w14:paraId="0FE65D4C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love,</w:t>
      </w:r>
    </w:p>
    <w:p w14:paraId="1395F777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B7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  <w:r w:rsidRPr="007478DF">
        <w:rPr>
          <w:rFonts w:ascii="Consolas" w:hAnsi="Consolas"/>
          <w:sz w:val="28"/>
          <w:szCs w:val="28"/>
        </w:rPr>
        <w:t xml:space="preserve">   G    C       D       G</w:t>
      </w:r>
    </w:p>
    <w:p w14:paraId="7B435550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All you need is love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r w:rsidRPr="007478DF">
        <w:rPr>
          <w:rFonts w:ascii="Consolas" w:hAnsi="Consolas"/>
          <w:sz w:val="28"/>
          <w:szCs w:val="28"/>
        </w:rPr>
        <w:t>, Love is all you need.</w:t>
      </w:r>
    </w:p>
    <w:p w14:paraId="612CCA08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0E4F8B5F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  D         D7</w:t>
      </w:r>
    </w:p>
    <w:p w14:paraId="1CA275A9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 (all together now)</w:t>
      </w:r>
    </w:p>
    <w:p w14:paraId="1F888613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        A       D           D7</w:t>
      </w:r>
    </w:p>
    <w:p w14:paraId="538C4AC9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All you need is love (everybody)</w:t>
      </w:r>
    </w:p>
    <w:p w14:paraId="481DF096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G        B7      </w:t>
      </w:r>
      <w:proofErr w:type="spellStart"/>
      <w:r w:rsidRPr="007478DF">
        <w:rPr>
          <w:rFonts w:ascii="Consolas" w:hAnsi="Consolas"/>
          <w:sz w:val="28"/>
          <w:szCs w:val="28"/>
        </w:rPr>
        <w:t>Em</w:t>
      </w:r>
      <w:proofErr w:type="spellEnd"/>
      <w:r w:rsidRPr="007478DF">
        <w:rPr>
          <w:rFonts w:ascii="Consolas" w:hAnsi="Consolas"/>
          <w:sz w:val="28"/>
          <w:szCs w:val="28"/>
        </w:rPr>
        <w:t xml:space="preserve">   G    C       D       G</w:t>
      </w:r>
    </w:p>
    <w:p w14:paraId="3FA39617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All you need is love </w:t>
      </w:r>
      <w:proofErr w:type="spellStart"/>
      <w:r w:rsidRPr="007478DF">
        <w:rPr>
          <w:rFonts w:ascii="Consolas" w:hAnsi="Consolas"/>
          <w:sz w:val="28"/>
          <w:szCs w:val="28"/>
        </w:rPr>
        <w:t>love</w:t>
      </w:r>
      <w:proofErr w:type="spellEnd"/>
      <w:r w:rsidRPr="007478DF">
        <w:rPr>
          <w:rFonts w:ascii="Consolas" w:hAnsi="Consolas"/>
          <w:sz w:val="28"/>
          <w:szCs w:val="28"/>
        </w:rPr>
        <w:t>, Love is all you need.</w:t>
      </w:r>
    </w:p>
    <w:p w14:paraId="01C1C3E8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 xml:space="preserve"> </w:t>
      </w:r>
    </w:p>
    <w:p w14:paraId="01853CB4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</w:t>
      </w:r>
    </w:p>
    <w:p w14:paraId="6F767951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Love is all you need</w:t>
      </w:r>
    </w:p>
    <w:p w14:paraId="2F19048B" w14:textId="77777777" w:rsidR="00AC6D7C" w:rsidRPr="007478DF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G</w:t>
      </w:r>
    </w:p>
    <w:p w14:paraId="6DD01359" w14:textId="77777777" w:rsidR="00AC6D7C" w:rsidRPr="00B65149" w:rsidRDefault="00AC6D7C" w:rsidP="00AC6D7C">
      <w:pPr>
        <w:pStyle w:val="NoSpacing"/>
        <w:rPr>
          <w:rFonts w:ascii="Consolas" w:hAnsi="Consolas"/>
          <w:sz w:val="28"/>
          <w:szCs w:val="28"/>
        </w:rPr>
      </w:pPr>
      <w:r w:rsidRPr="007478DF">
        <w:rPr>
          <w:rFonts w:ascii="Consolas" w:hAnsi="Consolas"/>
          <w:sz w:val="28"/>
          <w:szCs w:val="28"/>
        </w:rPr>
        <w:t>Love is all you need (repeat till end)</w:t>
      </w:r>
    </w:p>
    <w:p w14:paraId="166E285E" w14:textId="5BF10B91" w:rsidR="0047693B" w:rsidRPr="00AC6D7C" w:rsidRDefault="0047693B" w:rsidP="00AC6D7C"/>
    <w:sectPr w:rsidR="0047693B" w:rsidRPr="00AC6D7C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6E"/>
    <w:rsid w:val="00057E6E"/>
    <w:rsid w:val="00177ED7"/>
    <w:rsid w:val="0047693B"/>
    <w:rsid w:val="005939B5"/>
    <w:rsid w:val="006651D0"/>
    <w:rsid w:val="007478DF"/>
    <w:rsid w:val="00AC6D7C"/>
    <w:rsid w:val="00B65149"/>
    <w:rsid w:val="00BB22E0"/>
    <w:rsid w:val="00E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A104"/>
  <w15:chartTrackingRefBased/>
  <w15:docId w15:val="{AD731166-09C6-4983-81EE-5B338A4B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Love Is All You Need-G.docx</Template>
  <TotalTime>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2</cp:revision>
  <dcterms:created xsi:type="dcterms:W3CDTF">2022-06-22T02:19:00Z</dcterms:created>
  <dcterms:modified xsi:type="dcterms:W3CDTF">2022-06-22T02:19:00Z</dcterms:modified>
</cp:coreProperties>
</file>