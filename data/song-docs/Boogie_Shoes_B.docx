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B321F" w14:textId="0D9DBC81" w:rsidR="00B65149" w:rsidRDefault="00E76EFE" w:rsidP="00B65149">
      <w:pPr>
        <w:pStyle w:val="Heading1"/>
      </w:pPr>
      <w:r>
        <w:t>B</w:t>
      </w:r>
      <w:r w:rsidR="00E45E7A">
        <w:tab/>
      </w:r>
      <w:r>
        <w:t>Boogie Shoes (my)</w:t>
      </w:r>
    </w:p>
    <w:p w14:paraId="79BECBA8" w14:textId="77777777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Girl, to be with you is my favorite thing, yeah</w:t>
      </w:r>
    </w:p>
    <w:p w14:paraId="2797F7ED" w14:textId="77777777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Uh huh</w:t>
      </w:r>
    </w:p>
    <w:p w14:paraId="0C0EF75F" w14:textId="77777777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And I can't wait </w:t>
      </w:r>
      <w:proofErr w:type="spellStart"/>
      <w:r w:rsidRPr="00E76EFE">
        <w:rPr>
          <w:rFonts w:ascii="Consolas" w:hAnsi="Consolas"/>
          <w:sz w:val="28"/>
          <w:szCs w:val="28"/>
        </w:rPr>
        <w:t>til</w:t>
      </w:r>
      <w:proofErr w:type="spellEnd"/>
      <w:r w:rsidRPr="00E76EFE">
        <w:rPr>
          <w:rFonts w:ascii="Consolas" w:hAnsi="Consolas"/>
          <w:sz w:val="28"/>
          <w:szCs w:val="28"/>
        </w:rPr>
        <w:t xml:space="preserve"> I see you again,</w:t>
      </w:r>
    </w:p>
    <w:p w14:paraId="3534BACC" w14:textId="77777777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Yeah, yeah, ah ha ah ha</w:t>
      </w:r>
    </w:p>
    <w:p w14:paraId="0BACB41A" w14:textId="77777777" w:rsid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</w:p>
    <w:p w14:paraId="42EF024B" w14:textId="1FF81790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6637DD72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</w:t>
      </w:r>
    </w:p>
    <w:p w14:paraId="08375554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Just to boogie with you, yeah</w:t>
      </w:r>
    </w:p>
    <w:p w14:paraId="4DD1351B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6DEF327C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 just to boogie with you, uh huh</w:t>
      </w:r>
    </w:p>
    <w:p w14:paraId="5CCF0C38" w14:textId="77777777" w:rsid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</w:p>
    <w:p w14:paraId="0C70AB8C" w14:textId="7B85F32D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it </w:t>
      </w:r>
      <w:proofErr w:type="spellStart"/>
      <w:r w:rsidRPr="00E76EFE">
        <w:rPr>
          <w:rFonts w:ascii="Consolas" w:hAnsi="Consolas"/>
          <w:sz w:val="28"/>
          <w:szCs w:val="28"/>
        </w:rPr>
        <w:t>it</w:t>
      </w:r>
      <w:proofErr w:type="spellEnd"/>
      <w:r w:rsidRPr="00E76EFE">
        <w:rPr>
          <w:rFonts w:ascii="Consolas" w:hAnsi="Consolas"/>
          <w:sz w:val="28"/>
          <w:szCs w:val="28"/>
        </w:rPr>
        <w:t xml:space="preserve"> 'til the sun comes up</w:t>
      </w:r>
    </w:p>
    <w:p w14:paraId="5971CDEF" w14:textId="77777777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Uh huh, and I want to do it 'til</w:t>
      </w:r>
    </w:p>
    <w:p w14:paraId="7DF62CE0" w14:textId="77777777" w:rsidR="00E76EFE" w:rsidRP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I can't get enough, yeah, yeah</w:t>
      </w:r>
    </w:p>
    <w:p w14:paraId="4726D1DA" w14:textId="77777777" w:rsid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</w:p>
    <w:p w14:paraId="2E9E71A7" w14:textId="2DBBB8B5" w:rsid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1EC1CE37" w14:textId="15A9C41C" w:rsidR="00E76EFE" w:rsidRDefault="00E76EFE" w:rsidP="00E76EFE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Oh yeah, boogie down boogie down</w:t>
      </w:r>
    </w:p>
    <w:p w14:paraId="2CD51D2C" w14:textId="53CD1A9B" w:rsidR="00E76EFE" w:rsidRPr="00E76EFE" w:rsidRDefault="00E76EFE" w:rsidP="00E76EFE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&lt;solo&gt;</w:t>
      </w:r>
    </w:p>
    <w:p w14:paraId="7218FDB0" w14:textId="77777777" w:rsidR="00E76EFE" w:rsidRDefault="00E76EFE" w:rsidP="00E76EFE">
      <w:pPr>
        <w:pStyle w:val="NoSpacing"/>
        <w:rPr>
          <w:rFonts w:ascii="Consolas" w:hAnsi="Consolas"/>
          <w:sz w:val="28"/>
          <w:szCs w:val="28"/>
        </w:rPr>
      </w:pPr>
    </w:p>
    <w:p w14:paraId="0C10E8E1" w14:textId="7E82919C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7FC2AB7E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</w:t>
      </w:r>
    </w:p>
    <w:p w14:paraId="6A3A03F8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Just to boogie, with you, yeah</w:t>
      </w:r>
    </w:p>
    <w:p w14:paraId="4EB74365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67A14EA8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 just to boogie with you, yeah</w:t>
      </w:r>
    </w:p>
    <w:p w14:paraId="3253827C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48C1A7C3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 just to boogie with you, yeah</w:t>
      </w:r>
    </w:p>
    <w:p w14:paraId="484DC014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69CE89BE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 just to boogie with you,</w:t>
      </w:r>
    </w:p>
    <w:p w14:paraId="33872CFE" w14:textId="77777777" w:rsidR="00E76EFE" w:rsidRPr="00E76EFE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 xml:space="preserve">I want to put on my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r w:rsidRPr="00E76EFE">
        <w:rPr>
          <w:rFonts w:ascii="Consolas" w:hAnsi="Consolas"/>
          <w:sz w:val="28"/>
          <w:szCs w:val="28"/>
        </w:rPr>
        <w:t>my</w:t>
      </w:r>
      <w:proofErr w:type="spellEnd"/>
      <w:r w:rsidRPr="00E76EFE">
        <w:rPr>
          <w:rFonts w:ascii="Consolas" w:hAnsi="Consolas"/>
          <w:sz w:val="28"/>
          <w:szCs w:val="28"/>
        </w:rPr>
        <w:t xml:space="preserve"> </w:t>
      </w:r>
      <w:proofErr w:type="spellStart"/>
      <w:proofErr w:type="gramStart"/>
      <w:r w:rsidRPr="00E76EFE">
        <w:rPr>
          <w:rFonts w:ascii="Consolas" w:hAnsi="Consolas"/>
          <w:sz w:val="28"/>
          <w:szCs w:val="28"/>
        </w:rPr>
        <w:t>my</w:t>
      </w:r>
      <w:proofErr w:type="spellEnd"/>
      <w:proofErr w:type="gramEnd"/>
    </w:p>
    <w:p w14:paraId="108EBF6F" w14:textId="63D5E67C" w:rsidR="0047693B" w:rsidRPr="00B65149" w:rsidRDefault="00E76EFE" w:rsidP="00E76EFE">
      <w:pPr>
        <w:pStyle w:val="NoSpacing"/>
        <w:ind w:left="720"/>
        <w:rPr>
          <w:rFonts w:ascii="Consolas" w:hAnsi="Consolas"/>
          <w:sz w:val="28"/>
          <w:szCs w:val="28"/>
        </w:rPr>
      </w:pPr>
      <w:r w:rsidRPr="00E76EFE">
        <w:rPr>
          <w:rFonts w:ascii="Consolas" w:hAnsi="Consolas"/>
          <w:sz w:val="28"/>
          <w:szCs w:val="28"/>
        </w:rPr>
        <w:t>Boogie shoes just to boogie with you, yeah</w:t>
      </w:r>
    </w:p>
    <w:sectPr w:rsidR="0047693B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FE"/>
    <w:rsid w:val="00057E6E"/>
    <w:rsid w:val="00177ED7"/>
    <w:rsid w:val="0047693B"/>
    <w:rsid w:val="006651D0"/>
    <w:rsid w:val="007478DF"/>
    <w:rsid w:val="00B65149"/>
    <w:rsid w:val="00BB22E0"/>
    <w:rsid w:val="00E45E7A"/>
    <w:rsid w:val="00E7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CC7B5"/>
  <w15:chartTrackingRefBased/>
  <w15:docId w15:val="{8D912D32-638B-4C13-8587-8AA74927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4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</cp:lastModifiedBy>
  <cp:revision>1</cp:revision>
  <dcterms:created xsi:type="dcterms:W3CDTF">2022-11-25T02:21:00Z</dcterms:created>
  <dcterms:modified xsi:type="dcterms:W3CDTF">2022-11-25T02:25:00Z</dcterms:modified>
</cp:coreProperties>
</file>