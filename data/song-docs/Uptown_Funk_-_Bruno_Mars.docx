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9DFC1" w14:textId="3254E205" w:rsidR="00B65149" w:rsidRDefault="0033091F" w:rsidP="00B65149">
      <w:pPr>
        <w:pStyle w:val="Heading1"/>
      </w:pPr>
      <w:r>
        <w:t>Dm</w:t>
      </w:r>
      <w:r w:rsidR="00E45E7A">
        <w:tab/>
      </w:r>
      <w:r>
        <w:t>Uptown Funk</w:t>
      </w:r>
    </w:p>
    <w:p w14:paraId="067AECC2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>This hit ,That ice cold Michelle Pfeiffer, That white gold</w:t>
      </w:r>
    </w:p>
    <w:p w14:paraId="34D98912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>This one, for them hood girls</w:t>
      </w:r>
    </w:p>
    <w:p w14:paraId="186C5307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>Them good girls,Straight masterpieces</w:t>
      </w:r>
    </w:p>
    <w:p w14:paraId="0EBA0511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</w:p>
    <w:p w14:paraId="116128A2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>Stylin', while in</w:t>
      </w:r>
    </w:p>
    <w:p w14:paraId="57607EF4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>Livin' it up in the city</w:t>
      </w:r>
    </w:p>
    <w:p w14:paraId="2BF34802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>Got Tux on with Saint Laurent</w:t>
      </w:r>
    </w:p>
    <w:p w14:paraId="2F1E47C0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>Gotta kiss myself I'm so pretty</w:t>
      </w:r>
    </w:p>
    <w:p w14:paraId="37B34E1E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</w:t>
      </w:r>
    </w:p>
    <w:p w14:paraId="508889FB" w14:textId="1980BCCF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I'm too hot (hot damn) Called a police and a fireman</w:t>
      </w:r>
    </w:p>
    <w:p w14:paraId="395444A1" w14:textId="03327096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I'm too hot (hot damn) Make a dragon wanna retire man</w:t>
      </w:r>
    </w:p>
    <w:p w14:paraId="67E53680" w14:textId="2830105E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I'm too hot (hot damn) Say my name you know who I am</w:t>
      </w:r>
    </w:p>
    <w:p w14:paraId="4DD61CDD" w14:textId="332E48B3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I'm too hot (hot damn) Am I bad 'bout that money</w:t>
      </w:r>
    </w:p>
    <w:p w14:paraId="2A1E17B0" w14:textId="11A7B998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</w:p>
    <w:p w14:paraId="5F7F86C3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Break it down</w:t>
      </w:r>
    </w:p>
    <w:p w14:paraId="3A61E026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</w:t>
      </w:r>
    </w:p>
    <w:p w14:paraId="57E0EE91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Girls sent you hallelujah (whuoo)</w:t>
      </w:r>
    </w:p>
    <w:p w14:paraId="6B2D0591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Girls sent you hallelujah (whuoo)</w:t>
      </w:r>
    </w:p>
    <w:p w14:paraId="393B8429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Girls sent you hallelujah (whuoo)</w:t>
      </w:r>
    </w:p>
    <w:p w14:paraId="3B49F5BB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F</w:t>
      </w:r>
    </w:p>
    <w:p w14:paraId="1F64E2CC" w14:textId="3AE57F99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</w:t>
      </w:r>
      <w:r w:rsidRPr="0033091F">
        <w:rPr>
          <w:rFonts w:ascii="Consolas" w:hAnsi="Consolas"/>
          <w:color w:val="FF0000"/>
          <w:sz w:val="28"/>
          <w:szCs w:val="28"/>
        </w:rPr>
        <w:t>3x</w:t>
      </w:r>
      <w:r>
        <w:rPr>
          <w:rFonts w:ascii="Consolas" w:hAnsi="Consolas"/>
          <w:sz w:val="28"/>
          <w:szCs w:val="28"/>
        </w:rPr>
        <w:t xml:space="preserve"> </w:t>
      </w:r>
      <w:r w:rsidRPr="0033091F">
        <w:rPr>
          <w:rFonts w:ascii="Consolas" w:hAnsi="Consolas"/>
          <w:sz w:val="28"/>
          <w:szCs w:val="28"/>
        </w:rPr>
        <w:t>'Cause Uptown Funk gon' give it to you</w:t>
      </w:r>
    </w:p>
    <w:p w14:paraId="26FEC4F2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G</w:t>
      </w:r>
    </w:p>
    <w:p w14:paraId="16D63150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Saturday night and we in the spot</w:t>
      </w:r>
    </w:p>
    <w:p w14:paraId="322E82C9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Don't believe me just watch (come on)</w:t>
      </w:r>
    </w:p>
    <w:p w14:paraId="3D5C1FC1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</w:p>
    <w:p w14:paraId="123AF493" w14:textId="44EC6EFA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   </w:t>
      </w:r>
      <w:r w:rsidRPr="0033091F">
        <w:rPr>
          <w:rFonts w:ascii="Consolas" w:hAnsi="Consolas"/>
          <w:color w:val="FF0000"/>
          <w:sz w:val="28"/>
          <w:szCs w:val="28"/>
        </w:rPr>
        <w:t>5x</w:t>
      </w:r>
      <w:r>
        <w:rPr>
          <w:rFonts w:ascii="Consolas" w:hAnsi="Consolas"/>
          <w:sz w:val="28"/>
          <w:szCs w:val="28"/>
        </w:rPr>
        <w:t xml:space="preserve"> </w:t>
      </w:r>
      <w:r w:rsidRPr="0033091F">
        <w:rPr>
          <w:rFonts w:ascii="Consolas" w:hAnsi="Consolas"/>
          <w:sz w:val="28"/>
          <w:szCs w:val="28"/>
        </w:rPr>
        <w:t>Don't believe me just watch</w:t>
      </w:r>
    </w:p>
    <w:p w14:paraId="240DD93D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   Hey, hey, hey, oh!</w:t>
      </w:r>
    </w:p>
    <w:p w14:paraId="7F0C2F9F" w14:textId="77777777" w:rsid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</w:p>
    <w:p w14:paraId="37C38E06" w14:textId="7739CA20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>Stop</w:t>
      </w:r>
      <w:r>
        <w:rPr>
          <w:rFonts w:ascii="Consolas" w:hAnsi="Consolas"/>
          <w:sz w:val="28"/>
          <w:szCs w:val="28"/>
        </w:rPr>
        <w:t xml:space="preserve"> </w:t>
      </w:r>
      <w:r w:rsidRPr="0033091F">
        <w:rPr>
          <w:rFonts w:ascii="Consolas" w:hAnsi="Consolas"/>
          <w:sz w:val="28"/>
          <w:szCs w:val="28"/>
        </w:rPr>
        <w:t>Wait a minute</w:t>
      </w:r>
    </w:p>
    <w:p w14:paraId="642C58F0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>Fill my cup put some liquor in it</w:t>
      </w:r>
    </w:p>
    <w:p w14:paraId="145CEA73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>Take a sip,   sign a check</w:t>
      </w:r>
    </w:p>
    <w:p w14:paraId="4B9AE989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>Julio! Get the stretch!</w:t>
      </w:r>
    </w:p>
    <w:p w14:paraId="10FE099C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>Ride to Harlem, Hollywood, Jackson, Mississippi</w:t>
      </w:r>
    </w:p>
    <w:p w14:paraId="7CC35B2B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>If we show up, we gon' show out</w:t>
      </w:r>
    </w:p>
    <w:p w14:paraId="6D8D74FB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>Smoother than a fresh dry skippy</w:t>
      </w:r>
    </w:p>
    <w:p w14:paraId="66CDC4D5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</w:t>
      </w:r>
    </w:p>
    <w:p w14:paraId="7F04FEC2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&lt;preCh, ch&gt;</w:t>
      </w:r>
    </w:p>
    <w:p w14:paraId="7DAE6171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</w:t>
      </w:r>
    </w:p>
    <w:p w14:paraId="330B5D36" w14:textId="77777777" w:rsid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</w:t>
      </w:r>
    </w:p>
    <w:p w14:paraId="6720972B" w14:textId="587C9387" w:rsid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Continue to bridge…</w:t>
      </w:r>
    </w:p>
    <w:p w14:paraId="0003A6A8" w14:textId="77777777" w:rsid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</w:p>
    <w:p w14:paraId="25DD2DC1" w14:textId="56948E5E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lastRenderedPageBreak/>
        <w:t xml:space="preserve">   </w:t>
      </w:r>
      <w:r w:rsidRPr="0033091F">
        <w:rPr>
          <w:rFonts w:ascii="Consolas" w:hAnsi="Consolas"/>
          <w:sz w:val="28"/>
          <w:szCs w:val="28"/>
        </w:rPr>
        <w:t>[Bridge]</w:t>
      </w:r>
    </w:p>
    <w:p w14:paraId="313108C6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Dm      G         Dm</w:t>
      </w:r>
    </w:p>
    <w:p w14:paraId="412A6E98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        Before we leave</w:t>
      </w:r>
    </w:p>
    <w:p w14:paraId="13E18ED2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I'm a tell y'all a lil' something</w:t>
      </w:r>
    </w:p>
    <w:p w14:paraId="4F30BA59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Uptown Funk you up, Uptown Funk you up</w:t>
      </w:r>
    </w:p>
    <w:p w14:paraId="1B69BAAE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Uptown Funk you up, Uptown Funk you up</w:t>
      </w:r>
    </w:p>
    <w:p w14:paraId="422B7097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I said Uptown Funk you up, Uptown Funk you up</w:t>
      </w:r>
    </w:p>
    <w:p w14:paraId="178B205B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Uptown Funk you up, Uptown Funk you up</w:t>
      </w:r>
    </w:p>
    <w:p w14:paraId="4F65122F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 </w:t>
      </w:r>
    </w:p>
    <w:p w14:paraId="737767B8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Come on, dance Jump on it</w:t>
      </w:r>
    </w:p>
    <w:p w14:paraId="46D2E518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If you sexy than flaunt it</w:t>
      </w:r>
    </w:p>
    <w:p w14:paraId="23ABAF40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If you freaky than own it</w:t>
      </w:r>
    </w:p>
    <w:p w14:paraId="0C6EE273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Don't brag about it, come show me</w:t>
      </w:r>
    </w:p>
    <w:p w14:paraId="14F21219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 </w:t>
      </w:r>
    </w:p>
    <w:p w14:paraId="25AD0507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Come on, dance Jump on it</w:t>
      </w:r>
    </w:p>
    <w:p w14:paraId="79A69D01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If you sexy than flaunt it</w:t>
      </w:r>
    </w:p>
    <w:p w14:paraId="07E229CD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Well it's Saturday night and we in the spot</w:t>
      </w:r>
    </w:p>
    <w:p w14:paraId="0A6A4976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Don't believe me just watch</w:t>
      </w:r>
    </w:p>
    <w:p w14:paraId="2A90D8E2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         Don't believe me just watch (come on)</w:t>
      </w:r>
    </w:p>
    <w:p w14:paraId="11DD259B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>Dm G Dm  G</w:t>
      </w:r>
    </w:p>
    <w:p w14:paraId="6BF85411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      Don't believe me just watch</w:t>
      </w:r>
    </w:p>
    <w:p w14:paraId="30BE0930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</w:t>
      </w:r>
    </w:p>
    <w:p w14:paraId="05733767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 </w:t>
      </w:r>
    </w:p>
    <w:p w14:paraId="30213067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[Part-Chorus]</w:t>
      </w:r>
    </w:p>
    <w:p w14:paraId="044AABEC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Dm</w:t>
      </w:r>
    </w:p>
    <w:p w14:paraId="3FB241AB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Don't believe me just watch</w:t>
      </w:r>
    </w:p>
    <w:p w14:paraId="348E1B28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Dm</w:t>
      </w:r>
    </w:p>
    <w:p w14:paraId="4AB4A5CC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Don't believe me just watch</w:t>
      </w:r>
    </w:p>
    <w:p w14:paraId="0F495BE7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Dm</w:t>
      </w:r>
    </w:p>
    <w:p w14:paraId="0C5769C3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Don't believe me just watch</w:t>
      </w:r>
    </w:p>
    <w:p w14:paraId="10812433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Dm</w:t>
      </w:r>
    </w:p>
    <w:p w14:paraId="45568182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Don't believe me just watch</w:t>
      </w:r>
    </w:p>
    <w:p w14:paraId="22B32EEC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Hey, hey, hey, oh!</w:t>
      </w:r>
    </w:p>
    <w:p w14:paraId="4F1BCD47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</w:t>
      </w:r>
    </w:p>
    <w:p w14:paraId="789F09CF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</w:t>
      </w:r>
    </w:p>
    <w:p w14:paraId="0848556B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[Outro]</w:t>
      </w:r>
    </w:p>
    <w:p w14:paraId="5A01B03A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Uptown Funk you up, Uptown Funk you up</w:t>
      </w:r>
    </w:p>
    <w:p w14:paraId="0DD2906B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Uptown Funk you up, Uptown Funk you up</w:t>
      </w:r>
    </w:p>
    <w:p w14:paraId="61FB0933" w14:textId="77777777" w:rsidR="0033091F" w:rsidRPr="0033091F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I said Uptown Funk you up, Uptown Funk you up</w:t>
      </w:r>
    </w:p>
    <w:p w14:paraId="7AA99A32" w14:textId="769CC96F" w:rsidR="0047693B" w:rsidRPr="00B65149" w:rsidRDefault="0033091F" w:rsidP="0033091F">
      <w:pPr>
        <w:pStyle w:val="NoSpacing"/>
        <w:rPr>
          <w:rFonts w:ascii="Consolas" w:hAnsi="Consolas"/>
          <w:sz w:val="28"/>
          <w:szCs w:val="28"/>
        </w:rPr>
      </w:pPr>
      <w:r w:rsidRPr="0033091F">
        <w:rPr>
          <w:rFonts w:ascii="Consolas" w:hAnsi="Consolas"/>
          <w:sz w:val="28"/>
          <w:szCs w:val="28"/>
        </w:rPr>
        <w:t xml:space="preserve">   Uptown Funk you up, Uptown Funk you up</w:t>
      </w:r>
    </w:p>
    <w:sectPr w:rsidR="0047693B" w:rsidRPr="00B65149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91F"/>
    <w:rsid w:val="00057E6E"/>
    <w:rsid w:val="00177ED7"/>
    <w:rsid w:val="0033091F"/>
    <w:rsid w:val="0047693B"/>
    <w:rsid w:val="006651D0"/>
    <w:rsid w:val="007478DF"/>
    <w:rsid w:val="00B65149"/>
    <w:rsid w:val="00BB22E0"/>
    <w:rsid w:val="00E4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95CD3"/>
  <w15:chartTrackingRefBased/>
  <w15:docId w15:val="{047BB1EA-0FC1-40AE-ADF1-6EF3F6F01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%20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 Book.dotx</Template>
  <TotalTime>9</TotalTime>
  <Pages>2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</cp:lastModifiedBy>
  <cp:revision>1</cp:revision>
  <cp:lastPrinted>2022-11-05T03:17:00Z</cp:lastPrinted>
  <dcterms:created xsi:type="dcterms:W3CDTF">2022-11-05T03:16:00Z</dcterms:created>
  <dcterms:modified xsi:type="dcterms:W3CDTF">2022-11-05T03:25:00Z</dcterms:modified>
</cp:coreProperties>
</file>