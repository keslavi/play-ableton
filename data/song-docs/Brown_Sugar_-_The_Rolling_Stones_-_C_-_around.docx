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9DB84" w14:textId="07A00984" w:rsidR="00B65149" w:rsidRDefault="00C66423" w:rsidP="00B65149">
      <w:pPr>
        <w:pStyle w:val="Heading1"/>
      </w:pPr>
      <w:r>
        <w:t>C</w:t>
      </w:r>
      <w:r w:rsidR="00B65149">
        <w:tab/>
      </w:r>
      <w:r>
        <w:t>Sugar 120bpm</w:t>
      </w:r>
    </w:p>
    <w:p w14:paraId="01073810" w14:textId="2477728C" w:rsidR="00B65149" w:rsidRDefault="00C66423" w:rsidP="00B65149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|IV</w:t>
      </w:r>
      <w:r>
        <w:rPr>
          <w:rFonts w:ascii="Consolas" w:hAnsi="Consolas"/>
          <w:sz w:val="28"/>
          <w:szCs w:val="28"/>
        </w:rPr>
        <w:tab/>
      </w:r>
      <w:r>
        <w:rPr>
          <w:rFonts w:ascii="Consolas" w:hAnsi="Consolas"/>
          <w:sz w:val="28"/>
          <w:szCs w:val="28"/>
        </w:rPr>
        <w:tab/>
        <w:t>|vi</w:t>
      </w:r>
      <w:r>
        <w:rPr>
          <w:rFonts w:ascii="Consolas" w:hAnsi="Consolas"/>
          <w:sz w:val="28"/>
          <w:szCs w:val="28"/>
        </w:rPr>
        <w:tab/>
      </w:r>
      <w:r>
        <w:rPr>
          <w:rFonts w:ascii="Consolas" w:hAnsi="Consolas"/>
          <w:sz w:val="28"/>
          <w:szCs w:val="28"/>
        </w:rPr>
        <w:tab/>
        <w:t>|ii</w:t>
      </w:r>
      <w:r>
        <w:rPr>
          <w:rFonts w:ascii="Consolas" w:hAnsi="Consolas"/>
          <w:sz w:val="28"/>
          <w:szCs w:val="28"/>
        </w:rPr>
        <w:tab/>
      </w:r>
      <w:r>
        <w:rPr>
          <w:rFonts w:ascii="Consolas" w:hAnsi="Consolas"/>
          <w:sz w:val="28"/>
          <w:szCs w:val="28"/>
        </w:rPr>
        <w:tab/>
        <w:t>|I</w:t>
      </w:r>
      <w:r>
        <w:rPr>
          <w:rFonts w:ascii="Consolas" w:hAnsi="Consolas"/>
          <w:sz w:val="28"/>
          <w:szCs w:val="28"/>
        </w:rPr>
        <w:tab/>
      </w:r>
      <w:r>
        <w:rPr>
          <w:rFonts w:ascii="Consolas" w:hAnsi="Consolas"/>
          <w:sz w:val="28"/>
          <w:szCs w:val="28"/>
        </w:rPr>
        <w:tab/>
        <w:t>|</w:t>
      </w:r>
    </w:p>
    <w:p w14:paraId="3AE9C778" w14:textId="77777777" w:rsidR="00C66423" w:rsidRDefault="00C66423" w:rsidP="00B65149">
      <w:pPr>
        <w:pStyle w:val="NoSpacing"/>
        <w:rPr>
          <w:rFonts w:ascii="Consolas" w:hAnsi="Consolas"/>
          <w:sz w:val="28"/>
          <w:szCs w:val="28"/>
        </w:rPr>
      </w:pPr>
    </w:p>
    <w:p w14:paraId="3102CB51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I'm hurting, baby, I'm broken down</w:t>
      </w:r>
    </w:p>
    <w:p w14:paraId="533EBB71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 need your loving, loving</w:t>
      </w:r>
    </w:p>
    <w:p w14:paraId="28A9AFCD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 need it now</w:t>
      </w:r>
    </w:p>
    <w:p w14:paraId="10CA0578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When I'm without you</w:t>
      </w:r>
    </w:p>
    <w:p w14:paraId="314096B3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I'm something weak</w:t>
      </w:r>
    </w:p>
    <w:p w14:paraId="15E21D28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You got me begging, begging</w:t>
      </w:r>
    </w:p>
    <w:p w14:paraId="1E854FFD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I'm on my knees</w:t>
      </w:r>
    </w:p>
    <w:p w14:paraId="7B5A692F" w14:textId="13DA709C" w:rsid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</w:p>
    <w:p w14:paraId="3E1ECBCA" w14:textId="02152DB4" w:rsidR="00F904BB" w:rsidRPr="00C66423" w:rsidRDefault="00F904BB" w:rsidP="00C66423">
      <w:pPr>
        <w:pStyle w:val="NoSpacing"/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ab/>
        <w:t>[pre-ch]</w:t>
      </w:r>
    </w:p>
    <w:p w14:paraId="5AFEAB7D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 don't wanna be needing your love</w:t>
      </w:r>
    </w:p>
    <w:p w14:paraId="7705B884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 just wanna be deep in your love</w:t>
      </w:r>
    </w:p>
    <w:p w14:paraId="3184A58D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And it's killing me when you're away, ooh, baby,</w:t>
      </w:r>
    </w:p>
    <w:p w14:paraId="48CFE6F7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'Cause I really don't care where you are</w:t>
      </w:r>
    </w:p>
    <w:p w14:paraId="6ADC7C47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 just wanna be there where you are</w:t>
      </w:r>
    </w:p>
    <w:p w14:paraId="279894E0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And I gotta get one little taste</w:t>
      </w:r>
    </w:p>
    <w:p w14:paraId="23940A34" w14:textId="01870891" w:rsid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</w:p>
    <w:p w14:paraId="346062AB" w14:textId="50C30817" w:rsidR="00F904BB" w:rsidRPr="00C66423" w:rsidRDefault="00F904BB" w:rsidP="00C66423">
      <w:pPr>
        <w:pStyle w:val="NoSpacing"/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ab/>
        <w:t>[ch]</w:t>
      </w:r>
    </w:p>
    <w:p w14:paraId="6E075B82" w14:textId="2175B9C8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Your sugar</w:t>
      </w:r>
      <w:r w:rsidR="00F904BB">
        <w:rPr>
          <w:rFonts w:ascii="Georgia" w:hAnsi="Georgia"/>
          <w:sz w:val="44"/>
          <w:szCs w:val="44"/>
        </w:rPr>
        <w:t xml:space="preserve">, </w:t>
      </w:r>
      <w:r w:rsidRPr="00C66423">
        <w:rPr>
          <w:rFonts w:ascii="Georgia" w:hAnsi="Georgia"/>
          <w:sz w:val="44"/>
          <w:szCs w:val="44"/>
        </w:rPr>
        <w:t>Yes, please</w:t>
      </w:r>
    </w:p>
    <w:p w14:paraId="2B4E6ED2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Won't you come and put it down on me?</w:t>
      </w:r>
    </w:p>
    <w:p w14:paraId="7AFE2F66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I'm right here, 'cause I need</w:t>
      </w:r>
    </w:p>
    <w:p w14:paraId="046D5657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Little love, a little sympathy</w:t>
      </w:r>
    </w:p>
    <w:p w14:paraId="3FE6D385" w14:textId="77777777" w:rsidR="00F904BB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Yeah, you show me good loving</w:t>
      </w:r>
      <w:r w:rsidR="00F904BB">
        <w:rPr>
          <w:rFonts w:ascii="Georgia" w:hAnsi="Georgia"/>
          <w:sz w:val="44"/>
          <w:szCs w:val="44"/>
        </w:rPr>
        <w:t xml:space="preserve">, </w:t>
      </w:r>
      <w:r w:rsidR="00F904BB" w:rsidRPr="00C66423">
        <w:rPr>
          <w:rFonts w:ascii="Georgia" w:hAnsi="Georgia"/>
          <w:sz w:val="44"/>
          <w:szCs w:val="44"/>
        </w:rPr>
        <w:t>Make it alright</w:t>
      </w:r>
    </w:p>
    <w:p w14:paraId="7A3CD904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Need a little sweetness in my life</w:t>
      </w:r>
    </w:p>
    <w:p w14:paraId="4235046E" w14:textId="2C4BACB2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Your sugar</w:t>
      </w:r>
      <w:r w:rsidR="00F904BB">
        <w:rPr>
          <w:rFonts w:ascii="Georgia" w:hAnsi="Georgia"/>
          <w:sz w:val="44"/>
          <w:szCs w:val="44"/>
        </w:rPr>
        <w:t xml:space="preserve"> </w:t>
      </w:r>
      <w:r w:rsidRPr="00C66423">
        <w:rPr>
          <w:rFonts w:ascii="Georgia" w:hAnsi="Georgia"/>
          <w:sz w:val="44"/>
          <w:szCs w:val="44"/>
        </w:rPr>
        <w:t>Yes, please</w:t>
      </w:r>
    </w:p>
    <w:p w14:paraId="06F7BEA4" w14:textId="77777777" w:rsidR="00C66423" w:rsidRPr="00C66423" w:rsidRDefault="00C66423" w:rsidP="00F904BB">
      <w:pPr>
        <w:pStyle w:val="NoSpacing"/>
        <w:ind w:left="720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Won't you come and put it down on me?</w:t>
      </w:r>
    </w:p>
    <w:p w14:paraId="69594269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</w:p>
    <w:p w14:paraId="2055B620" w14:textId="651A3085" w:rsidR="00C66423" w:rsidRPr="00C66423" w:rsidRDefault="00F904BB" w:rsidP="00F904BB">
      <w:pPr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br w:type="page"/>
      </w:r>
      <w:r w:rsidR="00C66423" w:rsidRPr="00C66423">
        <w:rPr>
          <w:rFonts w:ascii="Georgia" w:hAnsi="Georgia"/>
          <w:sz w:val="44"/>
          <w:szCs w:val="44"/>
        </w:rPr>
        <w:lastRenderedPageBreak/>
        <w:t>My broken pieces</w:t>
      </w:r>
    </w:p>
    <w:p w14:paraId="1338A665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You pick them up</w:t>
      </w:r>
    </w:p>
    <w:p w14:paraId="7F543014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Don't leave me hanging, hanging</w:t>
      </w:r>
    </w:p>
    <w:p w14:paraId="5BC562BB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Come give me some</w:t>
      </w:r>
    </w:p>
    <w:p w14:paraId="3E697654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When I'm without ya</w:t>
      </w:r>
    </w:p>
    <w:p w14:paraId="6EED388C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I'm so insecure</w:t>
      </w:r>
    </w:p>
    <w:p w14:paraId="1D9F505E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You are the one thing, one thing</w:t>
      </w:r>
    </w:p>
    <w:p w14:paraId="03DAE338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I'm living for</w:t>
      </w:r>
    </w:p>
    <w:p w14:paraId="7F4B903D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</w:p>
    <w:p w14:paraId="576C566A" w14:textId="304EA273" w:rsidR="00F904BB" w:rsidRPr="00C66423" w:rsidRDefault="00F904BB" w:rsidP="00C66423">
      <w:pPr>
        <w:pStyle w:val="NoSpacing"/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ab/>
        <w:t>&lt;Pre ch, ch&gt;</w:t>
      </w:r>
    </w:p>
    <w:p w14:paraId="553A8421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</w:p>
    <w:p w14:paraId="2F0B5B1D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 want that red velvet</w:t>
      </w:r>
    </w:p>
    <w:p w14:paraId="61B32187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 want that sugar sweet</w:t>
      </w:r>
    </w:p>
    <w:p w14:paraId="301A2883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Don't let nobody touch it</w:t>
      </w:r>
    </w:p>
    <w:p w14:paraId="7690F5B7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Unless that somebody's me</w:t>
      </w:r>
    </w:p>
    <w:p w14:paraId="322F5C4D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 gotta be your man</w:t>
      </w:r>
    </w:p>
    <w:p w14:paraId="5DF4C253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There ain't no other way</w:t>
      </w:r>
    </w:p>
    <w:p w14:paraId="11CFC784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'Cause girl you're hotter than a southern California day</w:t>
      </w:r>
    </w:p>
    <w:p w14:paraId="6B25D2DD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</w:p>
    <w:p w14:paraId="2517662B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I don't wanna play no games</w:t>
      </w:r>
    </w:p>
    <w:p w14:paraId="0DB73918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You don't gotta be afraid</w:t>
      </w:r>
    </w:p>
    <w:p w14:paraId="49160D68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Don't give me all that shy shit</w:t>
      </w:r>
    </w:p>
    <w:p w14:paraId="6E0D37C1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No make-up on</w:t>
      </w:r>
    </w:p>
    <w:p w14:paraId="0C20D350" w14:textId="77777777" w:rsidR="00C66423" w:rsidRP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  <w:r w:rsidRPr="00C66423">
        <w:rPr>
          <w:rFonts w:ascii="Georgia" w:hAnsi="Georgia"/>
          <w:sz w:val="44"/>
          <w:szCs w:val="44"/>
        </w:rPr>
        <w:t>That's my</w:t>
      </w:r>
    </w:p>
    <w:p w14:paraId="625762A0" w14:textId="53BAF0E4" w:rsidR="00C66423" w:rsidRDefault="00C66423" w:rsidP="00C66423">
      <w:pPr>
        <w:pStyle w:val="NoSpacing"/>
        <w:rPr>
          <w:rFonts w:ascii="Georgia" w:hAnsi="Georgia"/>
          <w:sz w:val="44"/>
          <w:szCs w:val="44"/>
        </w:rPr>
      </w:pPr>
    </w:p>
    <w:p w14:paraId="45B82FDF" w14:textId="7E94219D" w:rsidR="00F904BB" w:rsidRPr="00C66423" w:rsidRDefault="00F904BB" w:rsidP="00C66423">
      <w:pPr>
        <w:pStyle w:val="NoSpacing"/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>&lt;ch 2x&gt;</w:t>
      </w:r>
    </w:p>
    <w:sectPr w:rsidR="00F904BB" w:rsidRPr="00C66423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23"/>
    <w:rsid w:val="00B65149"/>
    <w:rsid w:val="00C66423"/>
    <w:rsid w:val="00F9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DAA9"/>
  <w15:chartTrackingRefBased/>
  <w15:docId w15:val="{950EDFC8-1676-464A-B816-70547A56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13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2021-05-29T19:36:00Z</dcterms:created>
  <dcterms:modified xsi:type="dcterms:W3CDTF">2021-05-29T19:49:00Z</dcterms:modified>
</cp:coreProperties>
</file>