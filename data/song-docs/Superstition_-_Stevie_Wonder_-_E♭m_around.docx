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FF0C2" w14:textId="5E51526B" w:rsidR="00B65149" w:rsidRDefault="002D6434" w:rsidP="00B65149">
      <w:pPr>
        <w:pStyle w:val="Heading1"/>
      </w:pPr>
      <w:r>
        <w:t>E</w:t>
      </w:r>
      <w:r w:rsidR="00E45E7A">
        <w:tab/>
      </w:r>
      <w:r>
        <w:t>Superstition</w:t>
      </w:r>
    </w:p>
    <w:p w14:paraId="1A18588B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Very superstitious,</w:t>
      </w:r>
    </w:p>
    <w:p w14:paraId="330993FB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2D6434">
        <w:rPr>
          <w:rFonts w:ascii="Consolas" w:hAnsi="Consolas"/>
          <w:sz w:val="28"/>
          <w:szCs w:val="28"/>
        </w:rPr>
        <w:t>Writing's</w:t>
      </w:r>
      <w:proofErr w:type="gramEnd"/>
      <w:r w:rsidRPr="002D6434">
        <w:rPr>
          <w:rFonts w:ascii="Consolas" w:hAnsi="Consolas"/>
          <w:sz w:val="28"/>
          <w:szCs w:val="28"/>
        </w:rPr>
        <w:t xml:space="preserve"> on the wall,</w:t>
      </w:r>
    </w:p>
    <w:p w14:paraId="117EC29A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Very superstitious,</w:t>
      </w:r>
    </w:p>
    <w:p w14:paraId="46FC4D2F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Ladders bout' to fall,</w:t>
      </w:r>
    </w:p>
    <w:p w14:paraId="5829E99A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</w:p>
    <w:p w14:paraId="5AF39781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2D6434">
        <w:rPr>
          <w:rFonts w:ascii="Consolas" w:hAnsi="Consolas"/>
          <w:sz w:val="28"/>
          <w:szCs w:val="28"/>
        </w:rPr>
        <w:t>Thirteen month old</w:t>
      </w:r>
      <w:proofErr w:type="gramEnd"/>
      <w:r w:rsidRPr="002D6434">
        <w:rPr>
          <w:rFonts w:ascii="Consolas" w:hAnsi="Consolas"/>
          <w:sz w:val="28"/>
          <w:szCs w:val="28"/>
        </w:rPr>
        <w:t xml:space="preserve"> baby,</w:t>
      </w:r>
    </w:p>
    <w:p w14:paraId="4E08128B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 xml:space="preserve">Broke the </w:t>
      </w:r>
      <w:proofErr w:type="spellStart"/>
      <w:r w:rsidRPr="002D6434">
        <w:rPr>
          <w:rFonts w:ascii="Consolas" w:hAnsi="Consolas"/>
          <w:sz w:val="28"/>
          <w:szCs w:val="28"/>
        </w:rPr>
        <w:t>lookin</w:t>
      </w:r>
      <w:proofErr w:type="spellEnd"/>
      <w:r w:rsidRPr="002D6434">
        <w:rPr>
          <w:rFonts w:ascii="Consolas" w:hAnsi="Consolas"/>
          <w:sz w:val="28"/>
          <w:szCs w:val="28"/>
        </w:rPr>
        <w:t>' glass</w:t>
      </w:r>
    </w:p>
    <w:p w14:paraId="26BC40CE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Seven years of bad luck,</w:t>
      </w:r>
    </w:p>
    <w:p w14:paraId="1F0EDE4D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The good things in your past</w:t>
      </w:r>
    </w:p>
    <w:p w14:paraId="1873040C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</w:p>
    <w:p w14:paraId="0F6EEC32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 xml:space="preserve">   When you believe in things</w:t>
      </w:r>
    </w:p>
    <w:p w14:paraId="2D67F79B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 xml:space="preserve">   That you don't understand,</w:t>
      </w:r>
    </w:p>
    <w:p w14:paraId="0892CD0E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 xml:space="preserve">   Then you suffer,</w:t>
      </w:r>
    </w:p>
    <w:p w14:paraId="02D13A1A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 xml:space="preserve">   Superstition </w:t>
      </w:r>
      <w:proofErr w:type="spellStart"/>
      <w:r w:rsidRPr="002D6434">
        <w:rPr>
          <w:rFonts w:ascii="Consolas" w:hAnsi="Consolas"/>
          <w:sz w:val="28"/>
          <w:szCs w:val="28"/>
        </w:rPr>
        <w:t>aint</w:t>
      </w:r>
      <w:proofErr w:type="spellEnd"/>
      <w:r w:rsidRPr="002D6434">
        <w:rPr>
          <w:rFonts w:ascii="Consolas" w:hAnsi="Consolas"/>
          <w:sz w:val="28"/>
          <w:szCs w:val="28"/>
        </w:rPr>
        <w:t xml:space="preserve"> the way</w:t>
      </w:r>
    </w:p>
    <w:p w14:paraId="2FAEAAC6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</w:p>
    <w:p w14:paraId="5ADA31AA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Very superstitious,</w:t>
      </w:r>
    </w:p>
    <w:p w14:paraId="7FB03F64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Wash your face and hands,</w:t>
      </w:r>
    </w:p>
    <w:p w14:paraId="277CCA1A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Rid me of the problem,</w:t>
      </w:r>
    </w:p>
    <w:p w14:paraId="79621B23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Do all that you can,</w:t>
      </w:r>
    </w:p>
    <w:p w14:paraId="43B809CC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</w:p>
    <w:p w14:paraId="065CA929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Keep me in a daydream,</w:t>
      </w:r>
    </w:p>
    <w:p w14:paraId="2BD23967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 xml:space="preserve">Keep me </w:t>
      </w:r>
      <w:proofErr w:type="spellStart"/>
      <w:r w:rsidRPr="002D6434">
        <w:rPr>
          <w:rFonts w:ascii="Consolas" w:hAnsi="Consolas"/>
          <w:sz w:val="28"/>
          <w:szCs w:val="28"/>
        </w:rPr>
        <w:t>goin</w:t>
      </w:r>
      <w:proofErr w:type="spellEnd"/>
      <w:r w:rsidRPr="002D6434">
        <w:rPr>
          <w:rFonts w:ascii="Consolas" w:hAnsi="Consolas"/>
          <w:sz w:val="28"/>
          <w:szCs w:val="28"/>
        </w:rPr>
        <w:t>' strong,</w:t>
      </w:r>
    </w:p>
    <w:p w14:paraId="3AF0DE0A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 xml:space="preserve">You don't </w:t>
      </w:r>
      <w:proofErr w:type="spellStart"/>
      <w:r w:rsidRPr="002D6434">
        <w:rPr>
          <w:rFonts w:ascii="Consolas" w:hAnsi="Consolas"/>
          <w:sz w:val="28"/>
          <w:szCs w:val="28"/>
        </w:rPr>
        <w:t>wanna</w:t>
      </w:r>
      <w:proofErr w:type="spellEnd"/>
      <w:r w:rsidRPr="002D6434">
        <w:rPr>
          <w:rFonts w:ascii="Consolas" w:hAnsi="Consolas"/>
          <w:sz w:val="28"/>
          <w:szCs w:val="28"/>
        </w:rPr>
        <w:t xml:space="preserve"> save me,</w:t>
      </w:r>
    </w:p>
    <w:p w14:paraId="4582F342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Sad is the soul</w:t>
      </w:r>
    </w:p>
    <w:p w14:paraId="4BBB0BB5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</w:p>
    <w:p w14:paraId="61BD0BB3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 xml:space="preserve">   &lt;</w:t>
      </w:r>
      <w:proofErr w:type="spellStart"/>
      <w:r w:rsidRPr="002D6434">
        <w:rPr>
          <w:rFonts w:ascii="Consolas" w:hAnsi="Consolas"/>
          <w:sz w:val="28"/>
          <w:szCs w:val="28"/>
        </w:rPr>
        <w:t>ch</w:t>
      </w:r>
      <w:proofErr w:type="spellEnd"/>
      <w:r w:rsidRPr="002D6434">
        <w:rPr>
          <w:rFonts w:ascii="Consolas" w:hAnsi="Consolas"/>
          <w:sz w:val="28"/>
          <w:szCs w:val="28"/>
        </w:rPr>
        <w:t>&gt;</w:t>
      </w:r>
    </w:p>
    <w:p w14:paraId="2C76AFEA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</w:p>
    <w:p w14:paraId="60476E56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Very superstitious,</w:t>
      </w:r>
    </w:p>
    <w:p w14:paraId="2F60BA47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2D6434">
        <w:rPr>
          <w:rFonts w:ascii="Consolas" w:hAnsi="Consolas"/>
          <w:sz w:val="28"/>
          <w:szCs w:val="28"/>
        </w:rPr>
        <w:t>Nothin</w:t>
      </w:r>
      <w:proofErr w:type="spellEnd"/>
      <w:r w:rsidRPr="002D6434">
        <w:rPr>
          <w:rFonts w:ascii="Consolas" w:hAnsi="Consolas"/>
          <w:sz w:val="28"/>
          <w:szCs w:val="28"/>
        </w:rPr>
        <w:t>' more to say,</w:t>
      </w:r>
    </w:p>
    <w:p w14:paraId="2CD6F1E3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Very superstitious,</w:t>
      </w:r>
    </w:p>
    <w:p w14:paraId="4D0A5EDE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The devil's on his way,</w:t>
      </w:r>
    </w:p>
    <w:p w14:paraId="21E6367A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</w:p>
    <w:p w14:paraId="17C4B945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2D6434">
        <w:rPr>
          <w:rFonts w:ascii="Consolas" w:hAnsi="Consolas"/>
          <w:sz w:val="28"/>
          <w:szCs w:val="28"/>
        </w:rPr>
        <w:t>Thirteen month old</w:t>
      </w:r>
      <w:proofErr w:type="gramEnd"/>
      <w:r w:rsidRPr="002D6434">
        <w:rPr>
          <w:rFonts w:ascii="Consolas" w:hAnsi="Consolas"/>
          <w:sz w:val="28"/>
          <w:szCs w:val="28"/>
        </w:rPr>
        <w:t xml:space="preserve"> baby,</w:t>
      </w:r>
    </w:p>
    <w:p w14:paraId="71044276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 xml:space="preserve">Broke the </w:t>
      </w:r>
      <w:proofErr w:type="spellStart"/>
      <w:r w:rsidRPr="002D6434">
        <w:rPr>
          <w:rFonts w:ascii="Consolas" w:hAnsi="Consolas"/>
          <w:sz w:val="28"/>
          <w:szCs w:val="28"/>
        </w:rPr>
        <w:t>lookin</w:t>
      </w:r>
      <w:proofErr w:type="spellEnd"/>
      <w:r w:rsidRPr="002D6434">
        <w:rPr>
          <w:rFonts w:ascii="Consolas" w:hAnsi="Consolas"/>
          <w:sz w:val="28"/>
          <w:szCs w:val="28"/>
        </w:rPr>
        <w:t>' glass,</w:t>
      </w:r>
    </w:p>
    <w:p w14:paraId="4B76A420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Seven years of bad luck,</w:t>
      </w:r>
    </w:p>
    <w:p w14:paraId="218331D3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>Good things in your past</w:t>
      </w:r>
    </w:p>
    <w:p w14:paraId="411B2918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</w:p>
    <w:p w14:paraId="4A045576" w14:textId="77777777" w:rsidR="002D6434" w:rsidRPr="002D6434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 xml:space="preserve">   &lt;</w:t>
      </w:r>
      <w:proofErr w:type="spellStart"/>
      <w:r w:rsidRPr="002D6434">
        <w:rPr>
          <w:rFonts w:ascii="Consolas" w:hAnsi="Consolas"/>
          <w:sz w:val="28"/>
          <w:szCs w:val="28"/>
        </w:rPr>
        <w:t>ch</w:t>
      </w:r>
      <w:proofErr w:type="spellEnd"/>
      <w:r w:rsidRPr="002D6434">
        <w:rPr>
          <w:rFonts w:ascii="Consolas" w:hAnsi="Consolas"/>
          <w:sz w:val="28"/>
          <w:szCs w:val="28"/>
        </w:rPr>
        <w:t>&gt;</w:t>
      </w:r>
    </w:p>
    <w:p w14:paraId="67241B1D" w14:textId="234F5E3F" w:rsidR="0047693B" w:rsidRPr="00B65149" w:rsidRDefault="002D6434" w:rsidP="002D6434">
      <w:pPr>
        <w:pStyle w:val="NoSpacing"/>
        <w:rPr>
          <w:rFonts w:ascii="Consolas" w:hAnsi="Consolas"/>
          <w:sz w:val="28"/>
          <w:szCs w:val="28"/>
        </w:rPr>
      </w:pPr>
      <w:r w:rsidRPr="002D6434">
        <w:rPr>
          <w:rFonts w:ascii="Consolas" w:hAnsi="Consolas"/>
          <w:sz w:val="28"/>
          <w:szCs w:val="28"/>
        </w:rPr>
        <w:t xml:space="preserve">   No, no, no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05"/>
    <w:rsid w:val="00057E6E"/>
    <w:rsid w:val="00177ED7"/>
    <w:rsid w:val="002D6434"/>
    <w:rsid w:val="0047693B"/>
    <w:rsid w:val="006651D0"/>
    <w:rsid w:val="007478DF"/>
    <w:rsid w:val="00822E05"/>
    <w:rsid w:val="00B65149"/>
    <w:rsid w:val="00BB22E0"/>
    <w:rsid w:val="00E27AAF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F738"/>
  <w15:chartTrackingRefBased/>
  <w15:docId w15:val="{3A64876D-41F2-46A3-B0D2-AF9099B41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2</cp:revision>
  <cp:lastPrinted>2022-11-05T02:28:00Z</cp:lastPrinted>
  <dcterms:created xsi:type="dcterms:W3CDTF">2022-11-05T02:30:00Z</dcterms:created>
  <dcterms:modified xsi:type="dcterms:W3CDTF">2022-11-05T02:30:00Z</dcterms:modified>
</cp:coreProperties>
</file>