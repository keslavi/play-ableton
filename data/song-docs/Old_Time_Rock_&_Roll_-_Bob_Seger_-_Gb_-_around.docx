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B4783" w14:textId="2307C6AE" w:rsidR="00B65149" w:rsidRDefault="0011172C" w:rsidP="00B65149">
      <w:pPr>
        <w:pStyle w:val="Heading1"/>
      </w:pPr>
      <w:r>
        <w:t>G</w:t>
      </w:r>
      <w:r w:rsidR="00B65149">
        <w:tab/>
      </w:r>
      <w:r>
        <w:t>Every Time I Roll The Dice</w:t>
      </w:r>
    </w:p>
    <w:p w14:paraId="0B853A5D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</w:p>
    <w:p w14:paraId="111CBD82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>G C D G</w:t>
      </w:r>
    </w:p>
    <w:p w14:paraId="0E5C9437" w14:textId="29F4FA34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                               G                      C</w:t>
      </w:r>
    </w:p>
    <w:p w14:paraId="10AEC9FD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She's got a roof that don't leak, When the rain's pouring down </w:t>
      </w:r>
    </w:p>
    <w:p w14:paraId="1C87B7BE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                       D                         G</w:t>
      </w:r>
    </w:p>
    <w:p w14:paraId="1DA0BCC8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>She's got a place I can sleep, Where I'm safe and sound</w:t>
      </w:r>
    </w:p>
    <w:p w14:paraId="3A770672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                       G                       C</w:t>
      </w:r>
    </w:p>
    <w:p w14:paraId="033F0954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>She's got a lock on her door, But she gave me a key</w:t>
      </w:r>
    </w:p>
    <w:p w14:paraId="24557AB0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                  D                               G</w:t>
      </w:r>
    </w:p>
    <w:p w14:paraId="7E507AFE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She don't walk the floor Oh, but she worries about me </w:t>
      </w:r>
    </w:p>
    <w:p w14:paraId="708B56EF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</w:t>
      </w:r>
    </w:p>
    <w:p w14:paraId="1FA61D73" w14:textId="77777777" w:rsidR="0011172C" w:rsidRPr="0011172C" w:rsidRDefault="0011172C" w:rsidP="0011172C">
      <w:pPr>
        <w:pStyle w:val="NoSpacing"/>
        <w:ind w:left="720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               C        D</w:t>
      </w:r>
    </w:p>
    <w:p w14:paraId="42C48285" w14:textId="77777777" w:rsidR="0011172C" w:rsidRPr="0011172C" w:rsidRDefault="0011172C" w:rsidP="0011172C">
      <w:pPr>
        <w:pStyle w:val="NoSpacing"/>
        <w:ind w:left="720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>Her love has no strings, shackles or chains</w:t>
      </w:r>
    </w:p>
    <w:p w14:paraId="07CFF592" w14:textId="77777777" w:rsidR="0011172C" w:rsidRPr="0011172C" w:rsidRDefault="0011172C" w:rsidP="0011172C">
      <w:pPr>
        <w:pStyle w:val="NoSpacing"/>
        <w:ind w:left="720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   </w:t>
      </w:r>
      <w:proofErr w:type="spellStart"/>
      <w:r w:rsidRPr="0011172C">
        <w:rPr>
          <w:rFonts w:ascii="Consolas" w:hAnsi="Consolas"/>
          <w:sz w:val="28"/>
          <w:szCs w:val="28"/>
        </w:rPr>
        <w:t>Em</w:t>
      </w:r>
      <w:proofErr w:type="spellEnd"/>
      <w:r w:rsidRPr="0011172C">
        <w:rPr>
          <w:rFonts w:ascii="Consolas" w:hAnsi="Consolas"/>
          <w:sz w:val="28"/>
          <w:szCs w:val="28"/>
        </w:rPr>
        <w:t xml:space="preserve">                      C     C7</w:t>
      </w:r>
    </w:p>
    <w:p w14:paraId="500C9FEE" w14:textId="77777777" w:rsidR="0011172C" w:rsidRPr="0011172C" w:rsidRDefault="0011172C" w:rsidP="0011172C">
      <w:pPr>
        <w:pStyle w:val="NoSpacing"/>
        <w:ind w:left="720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But I'm holding on for dear life </w:t>
      </w:r>
    </w:p>
    <w:p w14:paraId="0F6048A7" w14:textId="77777777" w:rsidR="0011172C" w:rsidRPr="0011172C" w:rsidRDefault="0011172C" w:rsidP="0011172C">
      <w:pPr>
        <w:pStyle w:val="NoSpacing"/>
        <w:ind w:left="720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                    G      D                     G</w:t>
      </w:r>
    </w:p>
    <w:p w14:paraId="7BCFE450" w14:textId="77777777" w:rsidR="0011172C" w:rsidRPr="0011172C" w:rsidRDefault="0011172C" w:rsidP="0011172C">
      <w:pPr>
        <w:pStyle w:val="NoSpacing"/>
        <w:ind w:left="720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She's like rolling a seven, Every time I roll the dice </w:t>
      </w:r>
    </w:p>
    <w:p w14:paraId="7176D35C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</w:t>
      </w:r>
    </w:p>
    <w:p w14:paraId="56AA8171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She's got a big Oldsmobile, She's got a dog that won't bite </w:t>
      </w:r>
    </w:p>
    <w:p w14:paraId="0DA483CE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>She's got a heart I can steal, Just like a thief in the night</w:t>
      </w:r>
    </w:p>
    <w:p w14:paraId="59161842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>She got a slow burning fire, She keeps her radio low</w:t>
      </w:r>
    </w:p>
    <w:p w14:paraId="00DD72F1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When she gets inspired, We let the good times roll </w:t>
      </w:r>
    </w:p>
    <w:p w14:paraId="4A8F30FC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</w:t>
      </w:r>
    </w:p>
    <w:p w14:paraId="233A4F5D" w14:textId="42FD6A80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0F036BC5" w14:textId="6614E31E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</w:t>
      </w:r>
      <w:r>
        <w:rPr>
          <w:rFonts w:ascii="Consolas" w:hAnsi="Consolas"/>
          <w:sz w:val="28"/>
          <w:szCs w:val="28"/>
        </w:rPr>
        <w:tab/>
        <w:t>&lt;solo verse&gt;</w:t>
      </w:r>
    </w:p>
    <w:p w14:paraId="3F3C0E14" w14:textId="07E47D28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5BA29C87" w14:textId="71A6A6B8" w:rsid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</w:p>
    <w:p w14:paraId="1C35646C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4x</w:t>
      </w:r>
    </w:p>
    <w:p w14:paraId="7DF4FE16" w14:textId="63A2123D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>G                               C</w:t>
      </w:r>
    </w:p>
    <w:p w14:paraId="3AC4969E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Every time I roll, Every time I roll </w:t>
      </w:r>
    </w:p>
    <w:p w14:paraId="22D2F25C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            D                           G</w:t>
      </w:r>
    </w:p>
    <w:p w14:paraId="11A8676D" w14:textId="7C27795E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Every time I roll, Every time I roll the dice </w:t>
      </w:r>
    </w:p>
    <w:p w14:paraId="04947653" w14:textId="77777777" w:rsidR="0011172C" w:rsidRPr="0011172C" w:rsidRDefault="0011172C" w:rsidP="0011172C">
      <w:pPr>
        <w:pStyle w:val="NoSpacing"/>
        <w:rPr>
          <w:rFonts w:ascii="Consolas" w:hAnsi="Consolas"/>
          <w:sz w:val="28"/>
          <w:szCs w:val="28"/>
        </w:rPr>
      </w:pPr>
      <w:r w:rsidRPr="0011172C">
        <w:rPr>
          <w:rFonts w:ascii="Consolas" w:hAnsi="Consolas"/>
          <w:sz w:val="28"/>
          <w:szCs w:val="28"/>
        </w:rPr>
        <w:t xml:space="preserve"> </w:t>
      </w:r>
    </w:p>
    <w:sectPr w:rsidR="0011172C" w:rsidRPr="0011172C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2C"/>
    <w:rsid w:val="0011172C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8CE0"/>
  <w15:chartTrackingRefBased/>
  <w15:docId w15:val="{805DEB70-D4F0-4016-82E3-743B544C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8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2022-04-29T18:16:00Z</dcterms:created>
  <dcterms:modified xsi:type="dcterms:W3CDTF">2022-04-29T18:24:00Z</dcterms:modified>
</cp:coreProperties>
</file>