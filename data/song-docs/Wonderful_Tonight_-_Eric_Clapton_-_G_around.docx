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854E9" w14:textId="6A178690" w:rsidR="00B65149" w:rsidRDefault="00F0285A" w:rsidP="00B65149">
      <w:pPr>
        <w:pStyle w:val="Heading1"/>
      </w:pPr>
      <w:r>
        <w:t>G</w:t>
      </w:r>
      <w:r w:rsidR="00E45E7A">
        <w:tab/>
      </w:r>
      <w:r>
        <w:t>Wonderful Tonight</w:t>
      </w:r>
    </w:p>
    <w:p w14:paraId="46E2536B" w14:textId="77777777" w:rsidR="006D7692" w:rsidRDefault="006D7692" w:rsidP="00E45E7A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In </w:t>
      </w:r>
      <w:proofErr w:type="spellStart"/>
      <w:r>
        <w:rPr>
          <w:rFonts w:ascii="Consolas" w:hAnsi="Consolas"/>
          <w:sz w:val="28"/>
          <w:szCs w:val="28"/>
        </w:rPr>
        <w:t>EvenSteven</w:t>
      </w:r>
      <w:proofErr w:type="spellEnd"/>
      <w:r>
        <w:rPr>
          <w:rFonts w:ascii="Consolas" w:hAnsi="Consolas"/>
          <w:sz w:val="28"/>
          <w:szCs w:val="28"/>
        </w:rPr>
        <w:t xml:space="preserve"> version, </w:t>
      </w:r>
    </w:p>
    <w:p w14:paraId="3CDE5E97" w14:textId="6C7381C5" w:rsidR="0047693B" w:rsidRDefault="00F0285A" w:rsidP="00E45E7A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On </w:t>
      </w:r>
      <w:r w:rsidR="006D7692">
        <w:rPr>
          <w:rFonts w:ascii="Consolas" w:hAnsi="Consolas"/>
          <w:sz w:val="28"/>
          <w:szCs w:val="28"/>
        </w:rPr>
        <w:t>2</w:t>
      </w:r>
      <w:r w:rsidR="006D7692" w:rsidRPr="006D7692">
        <w:rPr>
          <w:rFonts w:ascii="Consolas" w:hAnsi="Consolas"/>
          <w:sz w:val="28"/>
          <w:szCs w:val="28"/>
          <w:vertAlign w:val="superscript"/>
        </w:rPr>
        <w:t>nd</w:t>
      </w:r>
      <w:r w:rsidR="006D7692">
        <w:rPr>
          <w:rFonts w:ascii="Consolas" w:hAnsi="Consolas"/>
          <w:sz w:val="28"/>
          <w:szCs w:val="28"/>
        </w:rPr>
        <w:t xml:space="preserve"> half of </w:t>
      </w:r>
      <w:r>
        <w:rPr>
          <w:rFonts w:ascii="Consolas" w:hAnsi="Consolas"/>
          <w:sz w:val="28"/>
          <w:szCs w:val="28"/>
        </w:rPr>
        <w:t>2</w:t>
      </w:r>
      <w:r w:rsidRPr="00F0285A">
        <w:rPr>
          <w:rFonts w:ascii="Consolas" w:hAnsi="Consolas"/>
          <w:sz w:val="28"/>
          <w:szCs w:val="28"/>
          <w:vertAlign w:val="superscript"/>
        </w:rPr>
        <w:t>nd</w:t>
      </w:r>
      <w:r>
        <w:rPr>
          <w:rFonts w:ascii="Consolas" w:hAnsi="Consolas"/>
          <w:sz w:val="28"/>
          <w:szCs w:val="28"/>
        </w:rPr>
        <w:t xml:space="preserve"> &amp; 3</w:t>
      </w:r>
      <w:r w:rsidRPr="00F0285A">
        <w:rPr>
          <w:rFonts w:ascii="Consolas" w:hAnsi="Consolas"/>
          <w:sz w:val="28"/>
          <w:szCs w:val="28"/>
          <w:vertAlign w:val="superscript"/>
        </w:rPr>
        <w:t>rd</w:t>
      </w:r>
      <w:r>
        <w:rPr>
          <w:rFonts w:ascii="Consolas" w:hAnsi="Consolas"/>
          <w:sz w:val="28"/>
          <w:szCs w:val="28"/>
        </w:rPr>
        <w:t xml:space="preserve"> verses watch for a Bm instead of a D</w:t>
      </w:r>
    </w:p>
    <w:p w14:paraId="26465C8D" w14:textId="77777777" w:rsidR="006D7692" w:rsidRDefault="006D7692" w:rsidP="00E45E7A">
      <w:pPr>
        <w:pStyle w:val="NoSpacing"/>
        <w:rPr>
          <w:rFonts w:ascii="Consolas" w:hAnsi="Consolas"/>
          <w:sz w:val="28"/>
          <w:szCs w:val="28"/>
        </w:rPr>
      </w:pPr>
    </w:p>
    <w:p w14:paraId="0F9742D8" w14:textId="77777777" w:rsidR="00F0285A" w:rsidRPr="00B65149" w:rsidRDefault="00F0285A" w:rsidP="00E45E7A">
      <w:pPr>
        <w:pStyle w:val="NoSpacing"/>
        <w:rPr>
          <w:rFonts w:ascii="Consolas" w:hAnsi="Consolas"/>
          <w:sz w:val="28"/>
          <w:szCs w:val="28"/>
        </w:rPr>
      </w:pPr>
    </w:p>
    <w:sectPr w:rsidR="00F0285A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5A"/>
    <w:rsid w:val="00057E6E"/>
    <w:rsid w:val="00177ED7"/>
    <w:rsid w:val="0047693B"/>
    <w:rsid w:val="006651D0"/>
    <w:rsid w:val="006D7692"/>
    <w:rsid w:val="007478DF"/>
    <w:rsid w:val="00B65149"/>
    <w:rsid w:val="00BB22E0"/>
    <w:rsid w:val="00E45E7A"/>
    <w:rsid w:val="00F02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707FA"/>
  <w15:chartTrackingRefBased/>
  <w15:docId w15:val="{E9E11B71-AF17-4CAB-B088-E8ACF4AB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%20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 Book.dotx</Template>
  <TotalTime>4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</cp:lastModifiedBy>
  <cp:revision>2</cp:revision>
  <dcterms:created xsi:type="dcterms:W3CDTF">2022-11-05T01:57:00Z</dcterms:created>
  <dcterms:modified xsi:type="dcterms:W3CDTF">2022-11-05T02:02:00Z</dcterms:modified>
</cp:coreProperties>
</file>