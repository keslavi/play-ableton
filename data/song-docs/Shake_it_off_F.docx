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A1D5" w14:textId="40004524" w:rsidR="0046568D" w:rsidRPr="0046568D" w:rsidRDefault="0046568D" w:rsidP="0046568D">
      <w:pPr>
        <w:pStyle w:val="Heading1"/>
      </w:pPr>
      <w:r>
        <w:t>G</w:t>
      </w:r>
      <w:r w:rsidR="00B65149">
        <w:tab/>
      </w:r>
      <w:r>
        <w:t>Shake It Off 148 bpm</w:t>
      </w:r>
    </w:p>
    <w:p w14:paraId="2703107A" w14:textId="13B5BF4D" w:rsidR="00B65149" w:rsidRDefault="0046568D" w:rsidP="00B65149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Int: G</w:t>
      </w:r>
    </w:p>
    <w:p w14:paraId="3E78B0EF" w14:textId="6A40F903" w:rsidR="0046568D" w:rsidRDefault="0046568D" w:rsidP="00B65149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 xml:space="preserve">All: Am, C, G </w:t>
      </w:r>
    </w:p>
    <w:p w14:paraId="3A5B791A" w14:textId="77777777" w:rsid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</w:p>
    <w:p w14:paraId="4B1AB165" w14:textId="1D96B99D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 stay out too late</w:t>
      </w:r>
    </w:p>
    <w:p w14:paraId="5894C9B9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Got nothing in my brain</w:t>
      </w:r>
    </w:p>
    <w:p w14:paraId="5B33B1C3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people say, mmm</w:t>
      </w:r>
    </w:p>
    <w:p w14:paraId="0EEAEA87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people say, mmm</w:t>
      </w:r>
    </w:p>
    <w:p w14:paraId="0DE4C3BD" w14:textId="77777777" w:rsid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</w:p>
    <w:p w14:paraId="18172808" w14:textId="6241B5B5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 go on too many dates</w:t>
      </w:r>
    </w:p>
    <w:p w14:paraId="58D4A4DA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But I can't make '</w:t>
      </w:r>
      <w:proofErr w:type="spellStart"/>
      <w:r w:rsidRPr="0046568D">
        <w:rPr>
          <w:rFonts w:ascii="Consolas" w:hAnsi="Consolas"/>
          <w:sz w:val="28"/>
          <w:szCs w:val="28"/>
        </w:rPr>
        <w:t>em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stay</w:t>
      </w:r>
    </w:p>
    <w:p w14:paraId="55E80E39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At least that's what people say, mmm   </w:t>
      </w:r>
    </w:p>
    <w:p w14:paraId="57DA8C6D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people say, mmm</w:t>
      </w:r>
    </w:p>
    <w:p w14:paraId="764A097C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770BD58A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But I keep </w:t>
      </w:r>
      <w:proofErr w:type="spellStart"/>
      <w:r w:rsidRPr="0046568D">
        <w:rPr>
          <w:rFonts w:ascii="Consolas" w:hAnsi="Consolas"/>
          <w:sz w:val="28"/>
          <w:szCs w:val="28"/>
        </w:rPr>
        <w:t>cruisin</w:t>
      </w:r>
      <w:proofErr w:type="spellEnd"/>
      <w:r w:rsidRPr="0046568D">
        <w:rPr>
          <w:rFonts w:ascii="Consolas" w:hAnsi="Consolas"/>
          <w:sz w:val="28"/>
          <w:szCs w:val="28"/>
        </w:rPr>
        <w:t xml:space="preserve">' </w:t>
      </w:r>
    </w:p>
    <w:p w14:paraId="136DA22C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Can't stop won't stop moving </w:t>
      </w:r>
    </w:p>
    <w:p w14:paraId="5CC31F1E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It's like I got this music in my mind</w:t>
      </w:r>
    </w:p>
    <w:p w14:paraId="0929217D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Saying it's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be alright</w:t>
      </w:r>
    </w:p>
    <w:p w14:paraId="09F6722F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4A916304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Cause the players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play, play, play, play, play</w:t>
      </w:r>
    </w:p>
    <w:p w14:paraId="304A0E64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And the haters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hate, hate, hate, hate, hate baby</w:t>
      </w:r>
    </w:p>
    <w:p w14:paraId="1A728D35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I'm just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shake, shake, shake, shake, shake</w:t>
      </w:r>
    </w:p>
    <w:p w14:paraId="379FE273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Shake it off, I shake it off</w:t>
      </w:r>
    </w:p>
    <w:p w14:paraId="5923BCE1" w14:textId="77777777" w:rsid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</w:p>
    <w:p w14:paraId="41E5C2CF" w14:textId="1C35DB1E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Heart breakers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break, break, break, break, break</w:t>
      </w:r>
    </w:p>
    <w:p w14:paraId="1A83919D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And the fakers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fake, fake, fake, fake, fake baby</w:t>
      </w:r>
    </w:p>
    <w:p w14:paraId="7ED9E93C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I'm just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shake, shake, shake, shake, shake</w:t>
      </w:r>
    </w:p>
    <w:p w14:paraId="068A8C5F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Shake it off, I shake it off</w:t>
      </w:r>
    </w:p>
    <w:p w14:paraId="0C37D2CF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549F0ED0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1E4131E8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 never miss a beat</w:t>
      </w:r>
    </w:p>
    <w:p w14:paraId="781B3BE5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I'm lightening on my feet</w:t>
      </w:r>
    </w:p>
    <w:p w14:paraId="6EDB0D82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And that's what they </w:t>
      </w:r>
      <w:proofErr w:type="spellStart"/>
      <w:r w:rsidRPr="0046568D">
        <w:rPr>
          <w:rFonts w:ascii="Consolas" w:hAnsi="Consolas"/>
          <w:sz w:val="28"/>
          <w:szCs w:val="28"/>
        </w:rPr>
        <w:t>dont</w:t>
      </w:r>
      <w:proofErr w:type="spellEnd"/>
      <w:r w:rsidRPr="0046568D">
        <w:rPr>
          <w:rFonts w:ascii="Consolas" w:hAnsi="Consolas"/>
          <w:sz w:val="28"/>
          <w:szCs w:val="28"/>
        </w:rPr>
        <w:t>' see, mmm</w:t>
      </w:r>
    </w:p>
    <w:p w14:paraId="64A21961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That's what they </w:t>
      </w:r>
      <w:proofErr w:type="spellStart"/>
      <w:r w:rsidRPr="0046568D">
        <w:rPr>
          <w:rFonts w:ascii="Consolas" w:hAnsi="Consolas"/>
          <w:sz w:val="28"/>
          <w:szCs w:val="28"/>
        </w:rPr>
        <w:t>dont</w:t>
      </w:r>
      <w:proofErr w:type="spellEnd"/>
      <w:r w:rsidRPr="0046568D">
        <w:rPr>
          <w:rFonts w:ascii="Consolas" w:hAnsi="Consolas"/>
          <w:sz w:val="28"/>
          <w:szCs w:val="28"/>
        </w:rPr>
        <w:t>' see, mmm</w:t>
      </w:r>
    </w:p>
    <w:p w14:paraId="1F303650" w14:textId="77777777" w:rsid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</w:p>
    <w:p w14:paraId="5CB15A74" w14:textId="06CA6FD0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I'm dancing on my own (dancing on my own)</w:t>
      </w:r>
    </w:p>
    <w:p w14:paraId="4E624AB3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I'll make the moves up as I go (moves up as I go)</w:t>
      </w:r>
    </w:p>
    <w:p w14:paraId="2FF3150B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And that's what they don't know, mmm</w:t>
      </w:r>
    </w:p>
    <w:p w14:paraId="5BA7DA6F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That's what they don't know, mmm</w:t>
      </w:r>
    </w:p>
    <w:p w14:paraId="5173B25C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6A35099D" w14:textId="4D4D65CD" w:rsidR="0046568D" w:rsidRPr="0046568D" w:rsidRDefault="0046568D" w:rsidP="0046568D">
      <w:pPr>
        <w:pStyle w:val="NoSpacing"/>
        <w:ind w:firstLine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4FEE8C06" w14:textId="2D473DEB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</w:p>
    <w:p w14:paraId="30D8A616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lastRenderedPageBreak/>
        <w:t>*</w:t>
      </w:r>
      <w:proofErr w:type="gramStart"/>
      <w:r w:rsidRPr="0046568D">
        <w:rPr>
          <w:rFonts w:ascii="Consolas" w:hAnsi="Consolas"/>
          <w:sz w:val="28"/>
          <w:szCs w:val="28"/>
        </w:rPr>
        <w:t>tap</w:t>
      </w:r>
      <w:proofErr w:type="gramEnd"/>
      <w:r w:rsidRPr="0046568D">
        <w:rPr>
          <w:rFonts w:ascii="Consolas" w:hAnsi="Consolas"/>
          <w:sz w:val="28"/>
          <w:szCs w:val="28"/>
        </w:rPr>
        <w:t xml:space="preserve"> guitar to the beat*</w:t>
      </w:r>
    </w:p>
    <w:p w14:paraId="02687170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N.C.</w:t>
      </w:r>
    </w:p>
    <w:p w14:paraId="7BD48830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Hey, hey, hey, just think</w:t>
      </w:r>
    </w:p>
    <w:p w14:paraId="2379839E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07BAF747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While you've been </w:t>
      </w:r>
      <w:proofErr w:type="spellStart"/>
      <w:r w:rsidRPr="0046568D">
        <w:rPr>
          <w:rFonts w:ascii="Consolas" w:hAnsi="Consolas"/>
          <w:sz w:val="28"/>
          <w:szCs w:val="28"/>
        </w:rPr>
        <w:t>gettin</w:t>
      </w:r>
      <w:proofErr w:type="spellEnd"/>
      <w:r w:rsidRPr="0046568D">
        <w:rPr>
          <w:rFonts w:ascii="Consolas" w:hAnsi="Consolas"/>
          <w:sz w:val="28"/>
          <w:szCs w:val="28"/>
        </w:rPr>
        <w:t>' down and out</w:t>
      </w:r>
    </w:p>
    <w:p w14:paraId="2AAD1F15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4E8E3C9F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About the liars and dirty, dirty cheats of the world</w:t>
      </w:r>
    </w:p>
    <w:p w14:paraId="41B8915A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60AD119F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You could've been </w:t>
      </w:r>
      <w:proofErr w:type="spellStart"/>
      <w:r w:rsidRPr="0046568D">
        <w:rPr>
          <w:rFonts w:ascii="Consolas" w:hAnsi="Consolas"/>
          <w:sz w:val="28"/>
          <w:szCs w:val="28"/>
        </w:rPr>
        <w:t>gettin</w:t>
      </w:r>
      <w:proofErr w:type="spellEnd"/>
      <w:r w:rsidRPr="0046568D">
        <w:rPr>
          <w:rFonts w:ascii="Consolas" w:hAnsi="Consolas"/>
          <w:sz w:val="28"/>
          <w:szCs w:val="28"/>
        </w:rPr>
        <w:t>' down to this sick beat</w:t>
      </w:r>
    </w:p>
    <w:p w14:paraId="6A89D820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45353BE3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15BE79EB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Am                    C</w:t>
      </w:r>
    </w:p>
    <w:p w14:paraId="4757F93F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My </w:t>
      </w:r>
      <w:proofErr w:type="gramStart"/>
      <w:r w:rsidRPr="0046568D">
        <w:rPr>
          <w:rFonts w:ascii="Consolas" w:hAnsi="Consolas"/>
          <w:sz w:val="28"/>
          <w:szCs w:val="28"/>
        </w:rPr>
        <w:t>ex man</w:t>
      </w:r>
      <w:proofErr w:type="gramEnd"/>
      <w:r w:rsidRPr="0046568D">
        <w:rPr>
          <w:rFonts w:ascii="Consolas" w:hAnsi="Consolas"/>
          <w:sz w:val="28"/>
          <w:szCs w:val="28"/>
        </w:rPr>
        <w:t xml:space="preserve"> brought his new girlfriend</w:t>
      </w:r>
    </w:p>
    <w:p w14:paraId="1501CDAA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           G</w:t>
      </w:r>
    </w:p>
    <w:p w14:paraId="013BBC31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She's like "Oh my God"</w:t>
      </w:r>
    </w:p>
    <w:p w14:paraId="6BAF5793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>G</w:t>
      </w:r>
    </w:p>
    <w:p w14:paraId="40BF8FF3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I 'm just </w:t>
      </w:r>
      <w:proofErr w:type="spellStart"/>
      <w:r w:rsidRPr="0046568D">
        <w:rPr>
          <w:rFonts w:ascii="Consolas" w:hAnsi="Consolas"/>
          <w:sz w:val="28"/>
          <w:szCs w:val="28"/>
        </w:rPr>
        <w:t>gonna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shake it</w:t>
      </w:r>
    </w:p>
    <w:p w14:paraId="100231BA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      Am                       C</w:t>
      </w:r>
    </w:p>
    <w:p w14:paraId="3F3A54E2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To the fella over there with the </w:t>
      </w:r>
      <w:proofErr w:type="spellStart"/>
      <w:r w:rsidRPr="0046568D">
        <w:rPr>
          <w:rFonts w:ascii="Consolas" w:hAnsi="Consolas"/>
          <w:sz w:val="28"/>
          <w:szCs w:val="28"/>
        </w:rPr>
        <w:t>hella</w:t>
      </w:r>
      <w:proofErr w:type="spellEnd"/>
      <w:r w:rsidRPr="0046568D">
        <w:rPr>
          <w:rFonts w:ascii="Consolas" w:hAnsi="Consolas"/>
          <w:sz w:val="28"/>
          <w:szCs w:val="28"/>
        </w:rPr>
        <w:t xml:space="preserve"> good hair</w:t>
      </w:r>
    </w:p>
    <w:p w14:paraId="3BD7314D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         G                          G*/mute</w:t>
      </w:r>
    </w:p>
    <w:p w14:paraId="498B3096" w14:textId="77777777" w:rsidR="0046568D" w:rsidRPr="0046568D" w:rsidRDefault="0046568D" w:rsidP="0046568D">
      <w:pPr>
        <w:pStyle w:val="NoSpacing"/>
        <w:ind w:left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Won't you come on over baby we could shake </w:t>
      </w:r>
      <w:proofErr w:type="spellStart"/>
      <w:r w:rsidRPr="0046568D">
        <w:rPr>
          <w:rFonts w:ascii="Consolas" w:hAnsi="Consolas"/>
          <w:sz w:val="28"/>
          <w:szCs w:val="28"/>
        </w:rPr>
        <w:t>shake</w:t>
      </w:r>
      <w:proofErr w:type="spellEnd"/>
      <w:r w:rsidRPr="0046568D">
        <w:rPr>
          <w:rFonts w:ascii="Consolas" w:hAnsi="Consolas"/>
          <w:sz w:val="28"/>
          <w:szCs w:val="28"/>
        </w:rPr>
        <w:t xml:space="preserve"> </w:t>
      </w:r>
      <w:proofErr w:type="spellStart"/>
      <w:r w:rsidRPr="0046568D">
        <w:rPr>
          <w:rFonts w:ascii="Consolas" w:hAnsi="Consolas"/>
          <w:sz w:val="28"/>
          <w:szCs w:val="28"/>
        </w:rPr>
        <w:t>shake</w:t>
      </w:r>
      <w:proofErr w:type="spellEnd"/>
    </w:p>
    <w:p w14:paraId="7BD3CD9E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07843285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3882DC3C" w14:textId="1933901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0F47AE0F" w14:textId="77777777" w:rsidR="0046568D" w:rsidRPr="0046568D" w:rsidRDefault="0046568D" w:rsidP="0046568D">
      <w:pPr>
        <w:pStyle w:val="NoSpacing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 </w:t>
      </w:r>
    </w:p>
    <w:p w14:paraId="60EA2B63" w14:textId="3B18D0EA" w:rsidR="0046568D" w:rsidRPr="0046568D" w:rsidRDefault="0046568D" w:rsidP="0046568D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46568D">
        <w:rPr>
          <w:rFonts w:ascii="Consolas" w:hAnsi="Consolas"/>
          <w:sz w:val="28"/>
          <w:szCs w:val="28"/>
        </w:rPr>
        <w:t xml:space="preserve">Shake it off, I shake it off, I </w:t>
      </w:r>
      <w:proofErr w:type="spellStart"/>
      <w:r w:rsidRPr="0046568D">
        <w:rPr>
          <w:rFonts w:ascii="Consolas" w:hAnsi="Consolas"/>
          <w:sz w:val="28"/>
          <w:szCs w:val="28"/>
        </w:rPr>
        <w:t>I</w:t>
      </w:r>
      <w:proofErr w:type="spellEnd"/>
      <w:r>
        <w:rPr>
          <w:rFonts w:ascii="Consolas" w:hAnsi="Consolas"/>
          <w:sz w:val="28"/>
          <w:szCs w:val="28"/>
        </w:rPr>
        <w:t>...</w:t>
      </w:r>
    </w:p>
    <w:sectPr w:rsidR="0046568D" w:rsidRPr="0046568D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68D"/>
    <w:rsid w:val="0046568D"/>
    <w:rsid w:val="00B65149"/>
    <w:rsid w:val="00D76DD3"/>
    <w:rsid w:val="00E3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43BAB"/>
  <w15:chartTrackingRefBased/>
  <w15:docId w15:val="{D8FCF2CD-35E7-4A40-8D81-8E4967CE1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C:\Users\msdn\OneDrive\Documents\Custom Office Templates\UnrealBook.dotx</Template>
  <TotalTime>9</TotalTime>
  <Pages>2</Pages>
  <Words>299</Words>
  <Characters>1182</Characters>
  <Application>Microsoft Office Word</Application>
  <DocSecurity>0</DocSecurity>
  <Lines>68</Lines>
  <Paragraphs>50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2021-06-28T20:12:00Z</dcterms:created>
  <dcterms:modified xsi:type="dcterms:W3CDTF">2026-02-28T21:12:00Z</dcterms:modified>
</cp:coreProperties>
</file>