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31F4A" w14:textId="2B899322" w:rsidR="00B65149" w:rsidRDefault="008E62AB" w:rsidP="00B65149">
      <w:pPr>
        <w:pStyle w:val="Heading1"/>
      </w:pPr>
      <w:r>
        <w:t>E</w:t>
      </w:r>
      <w:r w:rsidR="00B65149">
        <w:tab/>
      </w:r>
      <w:r>
        <w:t xml:space="preserve">Hold </w:t>
      </w:r>
      <w:proofErr w:type="gramStart"/>
      <w:r>
        <w:t>On</w:t>
      </w:r>
      <w:proofErr w:type="gramEnd"/>
      <w:r>
        <w:t xml:space="preserve"> I’m Coming</w:t>
      </w:r>
    </w:p>
    <w:p w14:paraId="361D7A7A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>Don't you ever feel sad</w:t>
      </w:r>
    </w:p>
    <w:p w14:paraId="23F06699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>Lean on me when times are bad</w:t>
      </w:r>
    </w:p>
    <w:p w14:paraId="589CD1F9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>When the day comes and you're down</w:t>
      </w:r>
    </w:p>
    <w:p w14:paraId="133027DC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>In a river of trouble and about to drown</w:t>
      </w:r>
    </w:p>
    <w:p w14:paraId="4DF3D621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</w:p>
    <w:p w14:paraId="3975D3B3" w14:textId="5E0DAEB2" w:rsidR="008E62AB" w:rsidRPr="004F52FF" w:rsidRDefault="008E62AB" w:rsidP="008E62AB">
      <w:pPr>
        <w:pStyle w:val="NoSpacing"/>
        <w:ind w:left="720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 xml:space="preserve">Just hold on, I'm </w:t>
      </w:r>
      <w:proofErr w:type="spellStart"/>
      <w:r w:rsidRPr="004F52FF">
        <w:rPr>
          <w:rFonts w:ascii="Consolas" w:hAnsi="Consolas"/>
          <w:sz w:val="36"/>
          <w:szCs w:val="36"/>
        </w:rPr>
        <w:t>comin</w:t>
      </w:r>
      <w:proofErr w:type="spellEnd"/>
      <w:r w:rsidRPr="004F52FF">
        <w:rPr>
          <w:rFonts w:ascii="Consolas" w:hAnsi="Consolas"/>
          <w:sz w:val="36"/>
          <w:szCs w:val="36"/>
        </w:rPr>
        <w:t>'</w:t>
      </w:r>
    </w:p>
    <w:p w14:paraId="78475D61" w14:textId="77777777" w:rsidR="008E62AB" w:rsidRPr="004F52FF" w:rsidRDefault="008E62AB" w:rsidP="008E62AB">
      <w:pPr>
        <w:pStyle w:val="NoSpacing"/>
        <w:ind w:left="720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 xml:space="preserve">Hold on, I'm </w:t>
      </w:r>
      <w:proofErr w:type="spellStart"/>
      <w:r w:rsidRPr="004F52FF">
        <w:rPr>
          <w:rFonts w:ascii="Consolas" w:hAnsi="Consolas"/>
          <w:sz w:val="36"/>
          <w:szCs w:val="36"/>
        </w:rPr>
        <w:t>comin</w:t>
      </w:r>
      <w:proofErr w:type="spellEnd"/>
      <w:r w:rsidRPr="004F52FF">
        <w:rPr>
          <w:rFonts w:ascii="Consolas" w:hAnsi="Consolas"/>
          <w:sz w:val="36"/>
          <w:szCs w:val="36"/>
        </w:rPr>
        <w:t>'</w:t>
      </w:r>
    </w:p>
    <w:p w14:paraId="77AF41C3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</w:p>
    <w:p w14:paraId="64D64CE5" w14:textId="386967E9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 xml:space="preserve">I'm </w:t>
      </w:r>
      <w:r w:rsidRPr="004F52FF">
        <w:rPr>
          <w:rFonts w:ascii="Consolas" w:hAnsi="Consolas"/>
          <w:sz w:val="36"/>
          <w:szCs w:val="36"/>
        </w:rPr>
        <w:t>on my way, to be your</w:t>
      </w:r>
      <w:r w:rsidRPr="004F52FF">
        <w:rPr>
          <w:rFonts w:ascii="Consolas" w:hAnsi="Consolas"/>
          <w:sz w:val="36"/>
          <w:szCs w:val="36"/>
        </w:rPr>
        <w:t xml:space="preserve"> lover</w:t>
      </w:r>
    </w:p>
    <w:p w14:paraId="0C50D45F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>If you get cold, yeah, I will be your cover</w:t>
      </w:r>
    </w:p>
    <w:p w14:paraId="13EFF890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 xml:space="preserve">Don't have to worry (worry) </w:t>
      </w:r>
      <w:proofErr w:type="spellStart"/>
      <w:r w:rsidRPr="004F52FF">
        <w:rPr>
          <w:rFonts w:ascii="Consolas" w:hAnsi="Consolas"/>
          <w:sz w:val="36"/>
          <w:szCs w:val="36"/>
        </w:rPr>
        <w:t>'cause</w:t>
      </w:r>
      <w:proofErr w:type="spellEnd"/>
      <w:r w:rsidRPr="004F52FF">
        <w:rPr>
          <w:rFonts w:ascii="Consolas" w:hAnsi="Consolas"/>
          <w:sz w:val="36"/>
          <w:szCs w:val="36"/>
        </w:rPr>
        <w:t xml:space="preserve"> I'm here (I'm here)</w:t>
      </w:r>
    </w:p>
    <w:p w14:paraId="781F5AB1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>No need to suffer baby (protect you)</w:t>
      </w:r>
    </w:p>
    <w:p w14:paraId="65E722D9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  <w:proofErr w:type="spellStart"/>
      <w:r w:rsidRPr="004F52FF">
        <w:rPr>
          <w:rFonts w:ascii="Consolas" w:hAnsi="Consolas"/>
          <w:sz w:val="36"/>
          <w:szCs w:val="36"/>
        </w:rPr>
        <w:t>'Cause</w:t>
      </w:r>
      <w:proofErr w:type="spellEnd"/>
      <w:r w:rsidRPr="004F52FF">
        <w:rPr>
          <w:rFonts w:ascii="Consolas" w:hAnsi="Consolas"/>
          <w:sz w:val="36"/>
          <w:szCs w:val="36"/>
        </w:rPr>
        <w:t xml:space="preserve"> I'm here (yeah, yeah)</w:t>
      </w:r>
    </w:p>
    <w:p w14:paraId="03EEE14C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</w:p>
    <w:p w14:paraId="6F30C40F" w14:textId="5DF6BFE3" w:rsidR="008E62AB" w:rsidRPr="004F52FF" w:rsidRDefault="008E62AB" w:rsidP="008E62AB">
      <w:pPr>
        <w:pStyle w:val="NoSpacing"/>
        <w:ind w:left="720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 xml:space="preserve">Just hold on, I'm </w:t>
      </w:r>
      <w:proofErr w:type="spellStart"/>
      <w:r w:rsidRPr="004F52FF">
        <w:rPr>
          <w:rFonts w:ascii="Consolas" w:hAnsi="Consolas"/>
          <w:sz w:val="36"/>
          <w:szCs w:val="36"/>
        </w:rPr>
        <w:t>comin</w:t>
      </w:r>
      <w:proofErr w:type="spellEnd"/>
      <w:r w:rsidRPr="004F52FF">
        <w:rPr>
          <w:rFonts w:ascii="Consolas" w:hAnsi="Consolas"/>
          <w:sz w:val="36"/>
          <w:szCs w:val="36"/>
        </w:rPr>
        <w:t>'</w:t>
      </w:r>
      <w:r w:rsidR="004F52FF">
        <w:rPr>
          <w:rFonts w:ascii="Consolas" w:hAnsi="Consolas"/>
          <w:sz w:val="36"/>
          <w:szCs w:val="36"/>
        </w:rPr>
        <w:t xml:space="preserve"> 4x</w:t>
      </w:r>
    </w:p>
    <w:p w14:paraId="67166DDD" w14:textId="77777777" w:rsidR="004F52FF" w:rsidRDefault="004F52FF" w:rsidP="008E62AB">
      <w:pPr>
        <w:pStyle w:val="NoSpacing"/>
        <w:ind w:left="720"/>
        <w:rPr>
          <w:rFonts w:ascii="Consolas" w:hAnsi="Consolas"/>
          <w:sz w:val="36"/>
          <w:szCs w:val="36"/>
        </w:rPr>
      </w:pPr>
    </w:p>
    <w:p w14:paraId="58F4FAFD" w14:textId="5E2C5DC6" w:rsidR="008E62AB" w:rsidRPr="004F52FF" w:rsidRDefault="008E62AB" w:rsidP="008E62AB">
      <w:pPr>
        <w:pStyle w:val="NoSpacing"/>
        <w:ind w:left="720"/>
        <w:rPr>
          <w:rFonts w:ascii="Consolas" w:hAnsi="Consolas"/>
          <w:sz w:val="36"/>
          <w:szCs w:val="36"/>
        </w:rPr>
      </w:pPr>
      <w:proofErr w:type="spellStart"/>
      <w:r w:rsidRPr="004F52FF">
        <w:rPr>
          <w:rFonts w:ascii="Consolas" w:hAnsi="Consolas"/>
          <w:sz w:val="36"/>
          <w:szCs w:val="36"/>
        </w:rPr>
        <w:t>Looky</w:t>
      </w:r>
      <w:proofErr w:type="spellEnd"/>
      <w:r w:rsidRPr="004F52FF">
        <w:rPr>
          <w:rFonts w:ascii="Consolas" w:hAnsi="Consolas"/>
          <w:sz w:val="36"/>
          <w:szCs w:val="36"/>
        </w:rPr>
        <w:t xml:space="preserve"> here</w:t>
      </w:r>
    </w:p>
    <w:p w14:paraId="494D966C" w14:textId="77777777" w:rsidR="008E62AB" w:rsidRPr="004F52FF" w:rsidRDefault="008E62AB" w:rsidP="008E62AB">
      <w:pPr>
        <w:pStyle w:val="NoSpacing"/>
        <w:ind w:left="720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>Reach out to me for satisfaction, yeah</w:t>
      </w:r>
    </w:p>
    <w:p w14:paraId="40909742" w14:textId="77777777" w:rsidR="008E62AB" w:rsidRPr="004F52FF" w:rsidRDefault="008E62AB" w:rsidP="008E62AB">
      <w:pPr>
        <w:pStyle w:val="NoSpacing"/>
        <w:ind w:left="720"/>
        <w:rPr>
          <w:rFonts w:ascii="Consolas" w:hAnsi="Consolas"/>
          <w:sz w:val="36"/>
          <w:szCs w:val="36"/>
        </w:rPr>
      </w:pPr>
      <w:proofErr w:type="spellStart"/>
      <w:r w:rsidRPr="004F52FF">
        <w:rPr>
          <w:rFonts w:ascii="Consolas" w:hAnsi="Consolas"/>
          <w:sz w:val="36"/>
          <w:szCs w:val="36"/>
        </w:rPr>
        <w:t>Looky</w:t>
      </w:r>
      <w:proofErr w:type="spellEnd"/>
      <w:r w:rsidRPr="004F52FF">
        <w:rPr>
          <w:rFonts w:ascii="Consolas" w:hAnsi="Consolas"/>
          <w:sz w:val="36"/>
          <w:szCs w:val="36"/>
        </w:rPr>
        <w:t xml:space="preserve"> here Dave, that's all she got to do</w:t>
      </w:r>
    </w:p>
    <w:p w14:paraId="060799A5" w14:textId="77777777" w:rsidR="008E62AB" w:rsidRPr="004F52FF" w:rsidRDefault="008E62AB" w:rsidP="008E62AB">
      <w:pPr>
        <w:pStyle w:val="NoSpacing"/>
        <w:ind w:left="720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>Call my name, yeah, for quick reaction</w:t>
      </w:r>
    </w:p>
    <w:p w14:paraId="6C9DFA2C" w14:textId="77777777" w:rsidR="008E62AB" w:rsidRPr="004F52FF" w:rsidRDefault="008E62AB" w:rsidP="008E62AB">
      <w:pPr>
        <w:pStyle w:val="NoSpacing"/>
        <w:ind w:left="720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>Yeah, yeah, yeah, yeah</w:t>
      </w:r>
    </w:p>
    <w:p w14:paraId="43ECC12C" w14:textId="6CBB8FDF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</w:p>
    <w:p w14:paraId="728B4483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</w:p>
    <w:p w14:paraId="039362C6" w14:textId="2ED8882C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>Now don't you ever feel sad</w:t>
      </w:r>
    </w:p>
    <w:p w14:paraId="4840F1EA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>Lean on me when the times are bad</w:t>
      </w:r>
    </w:p>
    <w:p w14:paraId="7E8D6962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>When the day comes and you're down, baby</w:t>
      </w:r>
    </w:p>
    <w:p w14:paraId="1210CA78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>In a river of trouble and about to drown</w:t>
      </w:r>
    </w:p>
    <w:p w14:paraId="56B5C6AD" w14:textId="77777777" w:rsidR="004F52FF" w:rsidRPr="004F52FF" w:rsidRDefault="004F52FF" w:rsidP="008E62AB">
      <w:pPr>
        <w:pStyle w:val="NoSpacing"/>
        <w:rPr>
          <w:rFonts w:ascii="Consolas" w:hAnsi="Consolas"/>
          <w:sz w:val="36"/>
          <w:szCs w:val="36"/>
        </w:rPr>
      </w:pPr>
    </w:p>
    <w:p w14:paraId="3B903539" w14:textId="77777777" w:rsidR="004F52FF" w:rsidRPr="004F52FF" w:rsidRDefault="004F52FF" w:rsidP="008E62AB">
      <w:pPr>
        <w:pStyle w:val="NoSpacing"/>
        <w:rPr>
          <w:rFonts w:ascii="Consolas" w:hAnsi="Consolas"/>
          <w:sz w:val="36"/>
          <w:szCs w:val="36"/>
        </w:rPr>
      </w:pPr>
    </w:p>
    <w:p w14:paraId="2934066E" w14:textId="1693B4EA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 xml:space="preserve">Just hold on, I'm </w:t>
      </w:r>
      <w:proofErr w:type="spellStart"/>
      <w:r w:rsidRPr="004F52FF">
        <w:rPr>
          <w:rFonts w:ascii="Consolas" w:hAnsi="Consolas"/>
          <w:sz w:val="36"/>
          <w:szCs w:val="36"/>
        </w:rPr>
        <w:t>comin</w:t>
      </w:r>
      <w:proofErr w:type="spellEnd"/>
      <w:r w:rsidRPr="004F52FF">
        <w:rPr>
          <w:rFonts w:ascii="Consolas" w:hAnsi="Consolas"/>
          <w:sz w:val="36"/>
          <w:szCs w:val="36"/>
        </w:rPr>
        <w:t>'</w:t>
      </w:r>
    </w:p>
    <w:p w14:paraId="4BE78393" w14:textId="77777777" w:rsidR="008E62AB" w:rsidRPr="004F52FF" w:rsidRDefault="008E62AB" w:rsidP="008E62AB">
      <w:pPr>
        <w:pStyle w:val="NoSpacing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 xml:space="preserve">Hold on, I'm </w:t>
      </w:r>
      <w:proofErr w:type="spellStart"/>
      <w:r w:rsidRPr="004F52FF">
        <w:rPr>
          <w:rFonts w:ascii="Consolas" w:hAnsi="Consolas"/>
          <w:sz w:val="36"/>
          <w:szCs w:val="36"/>
        </w:rPr>
        <w:t>comin</w:t>
      </w:r>
      <w:proofErr w:type="spellEnd"/>
      <w:r w:rsidRPr="004F52FF">
        <w:rPr>
          <w:rFonts w:ascii="Consolas" w:hAnsi="Consolas"/>
          <w:sz w:val="36"/>
          <w:szCs w:val="36"/>
        </w:rPr>
        <w:t>'</w:t>
      </w:r>
    </w:p>
    <w:p w14:paraId="0D143E97" w14:textId="159E44AA" w:rsidR="00B65149" w:rsidRPr="004F52FF" w:rsidRDefault="004F52FF" w:rsidP="008E62AB">
      <w:pPr>
        <w:pStyle w:val="NoSpacing"/>
        <w:rPr>
          <w:rFonts w:ascii="Consolas" w:hAnsi="Consolas"/>
          <w:sz w:val="36"/>
          <w:szCs w:val="36"/>
        </w:rPr>
      </w:pPr>
      <w:r w:rsidRPr="004F52FF">
        <w:rPr>
          <w:rFonts w:ascii="Consolas" w:hAnsi="Consolas"/>
          <w:sz w:val="36"/>
          <w:szCs w:val="36"/>
        </w:rPr>
        <w:t>...</w:t>
      </w:r>
    </w:p>
    <w:sectPr w:rsidR="00B65149" w:rsidRPr="004F52FF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90B"/>
    <w:rsid w:val="004F52FF"/>
    <w:rsid w:val="008D490B"/>
    <w:rsid w:val="008E62AB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B846"/>
  <w15:docId w15:val="{48315E85-F1CD-4A14-B466-9AA5A6CF3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3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2021-10-22T17:11:00Z</dcterms:created>
  <dcterms:modified xsi:type="dcterms:W3CDTF">2021-11-04T17:30:00Z</dcterms:modified>
</cp:coreProperties>
</file>