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FA827D" w14:textId="4527A0B4" w:rsidR="00B65149" w:rsidRDefault="00CE4CE7" w:rsidP="00B65149">
      <w:pPr>
        <w:pStyle w:val="Heading1"/>
      </w:pPr>
      <w:r>
        <w:t>Bm?</w:t>
      </w:r>
      <w:r w:rsidR="005C313B">
        <w:tab/>
      </w:r>
      <w:r>
        <w:t>Sorry Not Sorry 144bpm</w:t>
      </w:r>
    </w:p>
    <w:p w14:paraId="05086844" w14:textId="77777777" w:rsidR="00CE4CE7" w:rsidRDefault="00CE4CE7" w:rsidP="00CE4CE7">
      <w:pPr>
        <w:pStyle w:val="NoSpacing"/>
        <w:rPr>
          <w:rFonts w:ascii="Consolas" w:hAnsi="Consolas"/>
          <w:sz w:val="28"/>
          <w:szCs w:val="28"/>
        </w:rPr>
      </w:pPr>
    </w:p>
    <w:p w14:paraId="1E68C7DC" w14:textId="2F665CF1" w:rsidR="00CE4CE7" w:rsidRPr="00CE4CE7" w:rsidRDefault="00CE4CE7" w:rsidP="00CE4CE7">
      <w:pPr>
        <w:pStyle w:val="NoSpacing"/>
        <w:rPr>
          <w:rFonts w:ascii="Consolas" w:hAnsi="Consolas"/>
          <w:sz w:val="28"/>
          <w:szCs w:val="28"/>
        </w:rPr>
      </w:pPr>
      <w:r w:rsidRPr="00CE4CE7">
        <w:rPr>
          <w:rFonts w:ascii="Consolas" w:hAnsi="Consolas"/>
          <w:sz w:val="28"/>
          <w:szCs w:val="28"/>
        </w:rPr>
        <w:t>Now I'm out here lookin' like revenge</w:t>
      </w:r>
    </w:p>
    <w:p w14:paraId="34C7F700" w14:textId="77777777" w:rsidR="00CE4CE7" w:rsidRPr="00CE4CE7" w:rsidRDefault="00CE4CE7" w:rsidP="00CE4CE7">
      <w:pPr>
        <w:pStyle w:val="NoSpacing"/>
        <w:rPr>
          <w:rFonts w:ascii="Consolas" w:hAnsi="Consolas"/>
          <w:sz w:val="28"/>
          <w:szCs w:val="28"/>
        </w:rPr>
      </w:pPr>
      <w:r w:rsidRPr="00CE4CE7">
        <w:rPr>
          <w:rFonts w:ascii="Consolas" w:hAnsi="Consolas"/>
          <w:sz w:val="28"/>
          <w:szCs w:val="28"/>
        </w:rPr>
        <w:t>Feelin' like a ten, the best I've ever been</w:t>
      </w:r>
    </w:p>
    <w:p w14:paraId="765B77B0" w14:textId="77777777" w:rsidR="00CE4CE7" w:rsidRPr="00CE4CE7" w:rsidRDefault="00CE4CE7" w:rsidP="00CE4CE7">
      <w:pPr>
        <w:pStyle w:val="NoSpacing"/>
        <w:rPr>
          <w:rFonts w:ascii="Consolas" w:hAnsi="Consolas"/>
          <w:sz w:val="28"/>
          <w:szCs w:val="28"/>
        </w:rPr>
      </w:pPr>
      <w:r w:rsidRPr="00CE4CE7">
        <w:rPr>
          <w:rFonts w:ascii="Consolas" w:hAnsi="Consolas"/>
          <w:sz w:val="28"/>
          <w:szCs w:val="28"/>
        </w:rPr>
        <w:t>And, yeah, I know how bad it must hurt to see me like this</w:t>
      </w:r>
    </w:p>
    <w:p w14:paraId="2E0BA016" w14:textId="77777777" w:rsidR="00CE4CE7" w:rsidRPr="00CE4CE7" w:rsidRDefault="00CE4CE7" w:rsidP="00CE4CE7">
      <w:pPr>
        <w:pStyle w:val="NoSpacing"/>
        <w:rPr>
          <w:rFonts w:ascii="Consolas" w:hAnsi="Consolas"/>
          <w:sz w:val="28"/>
          <w:szCs w:val="28"/>
        </w:rPr>
      </w:pPr>
      <w:r w:rsidRPr="00CE4CE7">
        <w:rPr>
          <w:rFonts w:ascii="Consolas" w:hAnsi="Consolas"/>
          <w:sz w:val="28"/>
          <w:szCs w:val="28"/>
        </w:rPr>
        <w:t>But it gets worse (Wait a minute)</w:t>
      </w:r>
    </w:p>
    <w:p w14:paraId="0F093D4B" w14:textId="77777777" w:rsidR="00CE4CE7" w:rsidRPr="00CE4CE7" w:rsidRDefault="00CE4CE7" w:rsidP="00CE4CE7">
      <w:pPr>
        <w:pStyle w:val="NoSpacing"/>
        <w:rPr>
          <w:rFonts w:ascii="Consolas" w:hAnsi="Consolas"/>
          <w:sz w:val="28"/>
          <w:szCs w:val="28"/>
        </w:rPr>
      </w:pPr>
      <w:r w:rsidRPr="00CE4CE7">
        <w:rPr>
          <w:rFonts w:ascii="Consolas" w:hAnsi="Consolas"/>
          <w:sz w:val="28"/>
          <w:szCs w:val="28"/>
        </w:rPr>
        <w:t>Now you're out here lookin' like regret</w:t>
      </w:r>
    </w:p>
    <w:p w14:paraId="70811CCB" w14:textId="77777777" w:rsidR="00CE4CE7" w:rsidRPr="00CE4CE7" w:rsidRDefault="00CE4CE7" w:rsidP="00CE4CE7">
      <w:pPr>
        <w:pStyle w:val="NoSpacing"/>
        <w:rPr>
          <w:rFonts w:ascii="Consolas" w:hAnsi="Consolas"/>
          <w:sz w:val="28"/>
          <w:szCs w:val="28"/>
        </w:rPr>
      </w:pPr>
      <w:r w:rsidRPr="00CE4CE7">
        <w:rPr>
          <w:rFonts w:ascii="Consolas" w:hAnsi="Consolas"/>
          <w:sz w:val="28"/>
          <w:szCs w:val="28"/>
        </w:rPr>
        <w:t>Ain't too proud to beg, second chance you'll never get</w:t>
      </w:r>
    </w:p>
    <w:p w14:paraId="243A7A94" w14:textId="77777777" w:rsidR="00CE4CE7" w:rsidRPr="00CE4CE7" w:rsidRDefault="00CE4CE7" w:rsidP="00CE4CE7">
      <w:pPr>
        <w:pStyle w:val="NoSpacing"/>
        <w:rPr>
          <w:rFonts w:ascii="Consolas" w:hAnsi="Consolas"/>
          <w:sz w:val="28"/>
          <w:szCs w:val="28"/>
        </w:rPr>
      </w:pPr>
      <w:r w:rsidRPr="00CE4CE7">
        <w:rPr>
          <w:rFonts w:ascii="Consolas" w:hAnsi="Consolas"/>
          <w:sz w:val="28"/>
          <w:szCs w:val="28"/>
        </w:rPr>
        <w:t>And, yeah, I know how bad it must hurt to see me like this</w:t>
      </w:r>
    </w:p>
    <w:p w14:paraId="727D49B8" w14:textId="77777777" w:rsidR="00CE4CE7" w:rsidRPr="00CE4CE7" w:rsidRDefault="00CE4CE7" w:rsidP="00CE4CE7">
      <w:pPr>
        <w:pStyle w:val="NoSpacing"/>
        <w:rPr>
          <w:rFonts w:ascii="Consolas" w:hAnsi="Consolas"/>
          <w:sz w:val="28"/>
          <w:szCs w:val="28"/>
        </w:rPr>
      </w:pPr>
      <w:r w:rsidRPr="00CE4CE7">
        <w:rPr>
          <w:rFonts w:ascii="Consolas" w:hAnsi="Consolas"/>
          <w:sz w:val="28"/>
          <w:szCs w:val="28"/>
        </w:rPr>
        <w:t>But it gets worse (Wait a minute)</w:t>
      </w:r>
    </w:p>
    <w:p w14:paraId="4B81FC66" w14:textId="77777777" w:rsidR="00CE4CE7" w:rsidRPr="00CE4CE7" w:rsidRDefault="00CE4CE7" w:rsidP="00CE4CE7">
      <w:pPr>
        <w:pStyle w:val="NoSpacing"/>
        <w:rPr>
          <w:rFonts w:ascii="Consolas" w:hAnsi="Consolas"/>
          <w:sz w:val="28"/>
          <w:szCs w:val="28"/>
        </w:rPr>
      </w:pPr>
    </w:p>
    <w:p w14:paraId="54BCA5E7" w14:textId="77777777" w:rsidR="00CE4CE7" w:rsidRPr="00CE4CE7" w:rsidRDefault="00CE4CE7" w:rsidP="00CE4CE7">
      <w:pPr>
        <w:pStyle w:val="NoSpacing"/>
        <w:ind w:left="720"/>
        <w:rPr>
          <w:rFonts w:ascii="Consolas" w:hAnsi="Consolas"/>
          <w:sz w:val="28"/>
          <w:szCs w:val="28"/>
        </w:rPr>
      </w:pPr>
      <w:r w:rsidRPr="00CE4CE7">
        <w:rPr>
          <w:rFonts w:ascii="Consolas" w:hAnsi="Consolas"/>
          <w:sz w:val="28"/>
          <w:szCs w:val="28"/>
        </w:rPr>
        <w:t>[Pre-Chorus]</w:t>
      </w:r>
    </w:p>
    <w:p w14:paraId="64356861" w14:textId="77777777" w:rsidR="00CE4CE7" w:rsidRPr="00CE4CE7" w:rsidRDefault="00CE4CE7" w:rsidP="00CE4CE7">
      <w:pPr>
        <w:pStyle w:val="NoSpacing"/>
        <w:ind w:left="720"/>
        <w:rPr>
          <w:rFonts w:ascii="Consolas" w:hAnsi="Consolas"/>
          <w:sz w:val="28"/>
          <w:szCs w:val="28"/>
        </w:rPr>
      </w:pPr>
      <w:r w:rsidRPr="00CE4CE7">
        <w:rPr>
          <w:rFonts w:ascii="Consolas" w:hAnsi="Consolas"/>
          <w:sz w:val="28"/>
          <w:szCs w:val="28"/>
        </w:rPr>
        <w:t>Now, payback is a bad bitch and baby, I'm the baddest</w:t>
      </w:r>
    </w:p>
    <w:p w14:paraId="6FF24CCB" w14:textId="77777777" w:rsidR="00CE4CE7" w:rsidRPr="00CE4CE7" w:rsidRDefault="00CE4CE7" w:rsidP="00CE4CE7">
      <w:pPr>
        <w:pStyle w:val="NoSpacing"/>
        <w:ind w:left="720"/>
        <w:rPr>
          <w:rFonts w:ascii="Consolas" w:hAnsi="Consolas"/>
          <w:sz w:val="28"/>
          <w:szCs w:val="28"/>
        </w:rPr>
      </w:pPr>
      <w:r w:rsidRPr="00CE4CE7">
        <w:rPr>
          <w:rFonts w:ascii="Consolas" w:hAnsi="Consolas"/>
          <w:sz w:val="28"/>
          <w:szCs w:val="28"/>
        </w:rPr>
        <w:t>You fuckin' with a savage, can't have this, can't have this (Ah)</w:t>
      </w:r>
    </w:p>
    <w:p w14:paraId="3D78F5BE" w14:textId="77777777" w:rsidR="00CE4CE7" w:rsidRPr="00CE4CE7" w:rsidRDefault="00CE4CE7" w:rsidP="00CE4CE7">
      <w:pPr>
        <w:pStyle w:val="NoSpacing"/>
        <w:ind w:left="720"/>
        <w:rPr>
          <w:rFonts w:ascii="Consolas" w:hAnsi="Consolas"/>
          <w:sz w:val="28"/>
          <w:szCs w:val="28"/>
        </w:rPr>
      </w:pPr>
      <w:r w:rsidRPr="00CE4CE7">
        <w:rPr>
          <w:rFonts w:ascii="Consolas" w:hAnsi="Consolas"/>
          <w:sz w:val="28"/>
          <w:szCs w:val="28"/>
        </w:rPr>
        <w:t>And it'd be nice of me to take it easy on ya, but nah</w:t>
      </w:r>
    </w:p>
    <w:p w14:paraId="64784660" w14:textId="77777777" w:rsidR="00CE4CE7" w:rsidRPr="00CE4CE7" w:rsidRDefault="00CE4CE7" w:rsidP="00CE4CE7">
      <w:pPr>
        <w:pStyle w:val="NoSpacing"/>
        <w:rPr>
          <w:rFonts w:ascii="Consolas" w:hAnsi="Consolas"/>
          <w:sz w:val="28"/>
          <w:szCs w:val="28"/>
        </w:rPr>
      </w:pPr>
    </w:p>
    <w:p w14:paraId="7530AE3C" w14:textId="77777777" w:rsidR="00CE4CE7" w:rsidRPr="00CE4CE7" w:rsidRDefault="00CE4CE7" w:rsidP="00CE4CE7">
      <w:pPr>
        <w:pStyle w:val="NoSpacing"/>
        <w:ind w:left="720"/>
        <w:rPr>
          <w:rFonts w:ascii="Consolas" w:hAnsi="Consolas"/>
          <w:sz w:val="28"/>
          <w:szCs w:val="28"/>
        </w:rPr>
      </w:pPr>
      <w:r w:rsidRPr="00CE4CE7">
        <w:rPr>
          <w:rFonts w:ascii="Consolas" w:hAnsi="Consolas"/>
          <w:sz w:val="28"/>
          <w:szCs w:val="28"/>
        </w:rPr>
        <w:t>[Chorus]</w:t>
      </w:r>
    </w:p>
    <w:p w14:paraId="67991A12" w14:textId="77777777" w:rsidR="00CE4CE7" w:rsidRPr="00CE4CE7" w:rsidRDefault="00CE4CE7" w:rsidP="00CE4CE7">
      <w:pPr>
        <w:pStyle w:val="NoSpacing"/>
        <w:ind w:left="720"/>
        <w:rPr>
          <w:rFonts w:ascii="Consolas" w:hAnsi="Consolas"/>
          <w:sz w:val="28"/>
          <w:szCs w:val="28"/>
        </w:rPr>
      </w:pPr>
      <w:r w:rsidRPr="00CE4CE7">
        <w:rPr>
          <w:rFonts w:ascii="Consolas" w:hAnsi="Consolas"/>
          <w:sz w:val="28"/>
          <w:szCs w:val="28"/>
        </w:rPr>
        <w:t>Baby, I'm sorry (I'm not sorry)</w:t>
      </w:r>
    </w:p>
    <w:p w14:paraId="778A227E" w14:textId="77777777" w:rsidR="00CE4CE7" w:rsidRPr="00CE4CE7" w:rsidRDefault="00CE4CE7" w:rsidP="00CE4CE7">
      <w:pPr>
        <w:pStyle w:val="NoSpacing"/>
        <w:ind w:left="720"/>
        <w:rPr>
          <w:rFonts w:ascii="Consolas" w:hAnsi="Consolas"/>
          <w:sz w:val="28"/>
          <w:szCs w:val="28"/>
        </w:rPr>
      </w:pPr>
      <w:r w:rsidRPr="00CE4CE7">
        <w:rPr>
          <w:rFonts w:ascii="Consolas" w:hAnsi="Consolas"/>
          <w:sz w:val="28"/>
          <w:szCs w:val="28"/>
        </w:rPr>
        <w:t>Baby, I'm sorry (I'm not sorry)</w:t>
      </w:r>
    </w:p>
    <w:p w14:paraId="095A2294" w14:textId="77777777" w:rsidR="00CE4CE7" w:rsidRPr="00CE4CE7" w:rsidRDefault="00CE4CE7" w:rsidP="00CE4CE7">
      <w:pPr>
        <w:pStyle w:val="NoSpacing"/>
        <w:ind w:left="720"/>
        <w:rPr>
          <w:rFonts w:ascii="Consolas" w:hAnsi="Consolas"/>
          <w:sz w:val="28"/>
          <w:szCs w:val="28"/>
        </w:rPr>
      </w:pPr>
      <w:r w:rsidRPr="00CE4CE7">
        <w:rPr>
          <w:rFonts w:ascii="Consolas" w:hAnsi="Consolas"/>
          <w:sz w:val="28"/>
          <w:szCs w:val="28"/>
        </w:rPr>
        <w:t>Bein' so bad got me feelin' so good</w:t>
      </w:r>
    </w:p>
    <w:p w14:paraId="61ED4355" w14:textId="77777777" w:rsidR="00CE4CE7" w:rsidRPr="00CE4CE7" w:rsidRDefault="00CE4CE7" w:rsidP="00CE4CE7">
      <w:pPr>
        <w:pStyle w:val="NoSpacing"/>
        <w:ind w:left="720"/>
        <w:rPr>
          <w:rFonts w:ascii="Consolas" w:hAnsi="Consolas"/>
          <w:sz w:val="28"/>
          <w:szCs w:val="28"/>
        </w:rPr>
      </w:pPr>
      <w:r w:rsidRPr="00CE4CE7">
        <w:rPr>
          <w:rFonts w:ascii="Consolas" w:hAnsi="Consolas"/>
          <w:sz w:val="28"/>
          <w:szCs w:val="28"/>
        </w:rPr>
        <w:t>Showin' you up like I knew that I would</w:t>
      </w:r>
    </w:p>
    <w:p w14:paraId="663CFD3A" w14:textId="77777777" w:rsidR="00CE4CE7" w:rsidRPr="00CE4CE7" w:rsidRDefault="00CE4CE7" w:rsidP="00CE4CE7">
      <w:pPr>
        <w:pStyle w:val="NoSpacing"/>
        <w:ind w:left="720"/>
        <w:rPr>
          <w:rFonts w:ascii="Consolas" w:hAnsi="Consolas"/>
          <w:sz w:val="28"/>
          <w:szCs w:val="28"/>
        </w:rPr>
      </w:pPr>
      <w:r w:rsidRPr="00CE4CE7">
        <w:rPr>
          <w:rFonts w:ascii="Consolas" w:hAnsi="Consolas"/>
          <w:sz w:val="28"/>
          <w:szCs w:val="28"/>
        </w:rPr>
        <w:t>Baby, I'm sorry (I'm not sorry)</w:t>
      </w:r>
    </w:p>
    <w:p w14:paraId="4CCB82BF" w14:textId="77777777" w:rsidR="00CE4CE7" w:rsidRPr="00CE4CE7" w:rsidRDefault="00CE4CE7" w:rsidP="00CE4CE7">
      <w:pPr>
        <w:pStyle w:val="NoSpacing"/>
        <w:ind w:left="720"/>
        <w:rPr>
          <w:rFonts w:ascii="Consolas" w:hAnsi="Consolas"/>
          <w:sz w:val="28"/>
          <w:szCs w:val="28"/>
        </w:rPr>
      </w:pPr>
      <w:r w:rsidRPr="00CE4CE7">
        <w:rPr>
          <w:rFonts w:ascii="Consolas" w:hAnsi="Consolas"/>
          <w:sz w:val="28"/>
          <w:szCs w:val="28"/>
        </w:rPr>
        <w:t>Baby, I'm sorry (I'm not sorry)</w:t>
      </w:r>
    </w:p>
    <w:p w14:paraId="3663A9B6" w14:textId="77777777" w:rsidR="00CE4CE7" w:rsidRPr="00CE4CE7" w:rsidRDefault="00CE4CE7" w:rsidP="00CE4CE7">
      <w:pPr>
        <w:pStyle w:val="NoSpacing"/>
        <w:ind w:left="720"/>
        <w:rPr>
          <w:rFonts w:ascii="Consolas" w:hAnsi="Consolas"/>
          <w:sz w:val="28"/>
          <w:szCs w:val="28"/>
        </w:rPr>
      </w:pPr>
      <w:r w:rsidRPr="00CE4CE7">
        <w:rPr>
          <w:rFonts w:ascii="Consolas" w:hAnsi="Consolas"/>
          <w:sz w:val="28"/>
          <w:szCs w:val="28"/>
        </w:rPr>
        <w:t>Feelin' inspired 'cause the tables have turned</w:t>
      </w:r>
    </w:p>
    <w:p w14:paraId="16484D49" w14:textId="77777777" w:rsidR="00CE4CE7" w:rsidRDefault="00CE4CE7" w:rsidP="00CE4CE7">
      <w:pPr>
        <w:pStyle w:val="NoSpacing"/>
        <w:rPr>
          <w:rFonts w:ascii="Consolas" w:hAnsi="Consolas"/>
          <w:sz w:val="28"/>
          <w:szCs w:val="28"/>
        </w:rPr>
      </w:pPr>
    </w:p>
    <w:p w14:paraId="28727A2B" w14:textId="2E949C98" w:rsidR="00CE4CE7" w:rsidRPr="00CE4CE7" w:rsidRDefault="00CE4CE7" w:rsidP="00CE4CE7">
      <w:pPr>
        <w:pStyle w:val="NoSpacing"/>
        <w:rPr>
          <w:rFonts w:ascii="Consolas" w:hAnsi="Consolas"/>
          <w:sz w:val="28"/>
          <w:szCs w:val="28"/>
        </w:rPr>
      </w:pPr>
      <w:r w:rsidRPr="00CE4CE7">
        <w:rPr>
          <w:rFonts w:ascii="Consolas" w:hAnsi="Consolas"/>
          <w:sz w:val="28"/>
          <w:szCs w:val="28"/>
        </w:rPr>
        <w:t>Yeah, I'm on fire and I know that it burns</w:t>
      </w:r>
    </w:p>
    <w:p w14:paraId="4AC58F4C" w14:textId="77777777" w:rsidR="00CE4CE7" w:rsidRPr="00CE4CE7" w:rsidRDefault="00CE4CE7" w:rsidP="00CE4CE7">
      <w:pPr>
        <w:pStyle w:val="NoSpacing"/>
        <w:rPr>
          <w:rFonts w:ascii="Consolas" w:hAnsi="Consolas"/>
          <w:sz w:val="28"/>
          <w:szCs w:val="28"/>
        </w:rPr>
      </w:pPr>
      <w:r w:rsidRPr="00CE4CE7">
        <w:rPr>
          <w:rFonts w:ascii="Consolas" w:hAnsi="Consolas"/>
          <w:sz w:val="28"/>
          <w:szCs w:val="28"/>
        </w:rPr>
        <w:t>See upcoming pop shows</w:t>
      </w:r>
    </w:p>
    <w:p w14:paraId="181741FC" w14:textId="77777777" w:rsidR="00CE4CE7" w:rsidRPr="00CE4CE7" w:rsidRDefault="00CE4CE7" w:rsidP="00CE4CE7">
      <w:pPr>
        <w:pStyle w:val="NoSpacing"/>
        <w:rPr>
          <w:rFonts w:ascii="Consolas" w:hAnsi="Consolas"/>
          <w:sz w:val="28"/>
          <w:szCs w:val="28"/>
        </w:rPr>
      </w:pPr>
      <w:r w:rsidRPr="00CE4CE7">
        <w:rPr>
          <w:rFonts w:ascii="Consolas" w:hAnsi="Consolas"/>
          <w:sz w:val="28"/>
          <w:szCs w:val="28"/>
        </w:rPr>
        <w:t>Get tickets for your favorite artists</w:t>
      </w:r>
    </w:p>
    <w:p w14:paraId="4F4B1F30" w14:textId="77777777" w:rsidR="00CE4CE7" w:rsidRPr="00CE4CE7" w:rsidRDefault="00CE4CE7" w:rsidP="00CE4CE7">
      <w:pPr>
        <w:pStyle w:val="NoSpacing"/>
        <w:rPr>
          <w:rFonts w:ascii="Consolas" w:hAnsi="Consolas"/>
          <w:sz w:val="28"/>
          <w:szCs w:val="28"/>
        </w:rPr>
      </w:pPr>
      <w:r w:rsidRPr="00CE4CE7">
        <w:rPr>
          <w:rFonts w:ascii="Consolas" w:hAnsi="Consolas"/>
          <w:sz w:val="28"/>
          <w:szCs w:val="28"/>
        </w:rPr>
        <w:t>You might also like</w:t>
      </w:r>
    </w:p>
    <w:p w14:paraId="0FF84896" w14:textId="77777777" w:rsidR="00CE4CE7" w:rsidRPr="00CE4CE7" w:rsidRDefault="00CE4CE7" w:rsidP="00CE4CE7">
      <w:pPr>
        <w:pStyle w:val="NoSpacing"/>
        <w:rPr>
          <w:rFonts w:ascii="Consolas" w:hAnsi="Consolas"/>
          <w:sz w:val="28"/>
          <w:szCs w:val="28"/>
        </w:rPr>
      </w:pPr>
      <w:r w:rsidRPr="00CE4CE7">
        <w:rPr>
          <w:rFonts w:ascii="Consolas" w:hAnsi="Consolas"/>
          <w:sz w:val="28"/>
          <w:szCs w:val="28"/>
        </w:rPr>
        <w:t>But Daddy I Love Him</w:t>
      </w:r>
    </w:p>
    <w:p w14:paraId="4305554B" w14:textId="77777777" w:rsidR="00CE4CE7" w:rsidRPr="00CE4CE7" w:rsidRDefault="00CE4CE7" w:rsidP="00CE4CE7">
      <w:pPr>
        <w:pStyle w:val="NoSpacing"/>
        <w:rPr>
          <w:rFonts w:ascii="Consolas" w:hAnsi="Consolas"/>
          <w:sz w:val="28"/>
          <w:szCs w:val="28"/>
        </w:rPr>
      </w:pPr>
      <w:r w:rsidRPr="00CE4CE7">
        <w:rPr>
          <w:rFonts w:ascii="Consolas" w:hAnsi="Consolas"/>
          <w:sz w:val="28"/>
          <w:szCs w:val="28"/>
        </w:rPr>
        <w:t>Taylor Swift</w:t>
      </w:r>
    </w:p>
    <w:p w14:paraId="3EA5FDEE" w14:textId="77777777" w:rsidR="00CE4CE7" w:rsidRPr="00CE4CE7" w:rsidRDefault="00CE4CE7" w:rsidP="00CE4CE7">
      <w:pPr>
        <w:pStyle w:val="NoSpacing"/>
        <w:rPr>
          <w:rFonts w:ascii="Consolas" w:hAnsi="Consolas"/>
          <w:sz w:val="28"/>
          <w:szCs w:val="28"/>
        </w:rPr>
      </w:pPr>
      <w:r w:rsidRPr="00CE4CE7">
        <w:rPr>
          <w:rFonts w:ascii="Consolas" w:hAnsi="Consolas"/>
          <w:sz w:val="28"/>
          <w:szCs w:val="28"/>
        </w:rPr>
        <w:t>So Long, London</w:t>
      </w:r>
    </w:p>
    <w:p w14:paraId="010B6B95" w14:textId="77777777" w:rsidR="00CE4CE7" w:rsidRPr="00CE4CE7" w:rsidRDefault="00CE4CE7" w:rsidP="00CE4CE7">
      <w:pPr>
        <w:pStyle w:val="NoSpacing"/>
        <w:rPr>
          <w:rFonts w:ascii="Consolas" w:hAnsi="Consolas"/>
          <w:sz w:val="28"/>
          <w:szCs w:val="28"/>
        </w:rPr>
      </w:pPr>
      <w:r w:rsidRPr="00CE4CE7">
        <w:rPr>
          <w:rFonts w:ascii="Consolas" w:hAnsi="Consolas"/>
          <w:sz w:val="28"/>
          <w:szCs w:val="28"/>
        </w:rPr>
        <w:t>Taylor Swift</w:t>
      </w:r>
    </w:p>
    <w:p w14:paraId="2E2AD79F" w14:textId="77777777" w:rsidR="00CE4CE7" w:rsidRPr="00CE4CE7" w:rsidRDefault="00CE4CE7" w:rsidP="00CE4CE7">
      <w:pPr>
        <w:pStyle w:val="NoSpacing"/>
        <w:rPr>
          <w:rFonts w:ascii="Consolas" w:hAnsi="Consolas"/>
          <w:sz w:val="28"/>
          <w:szCs w:val="28"/>
        </w:rPr>
      </w:pPr>
      <w:r w:rsidRPr="00CE4CE7">
        <w:rPr>
          <w:rFonts w:ascii="Consolas" w:hAnsi="Consolas"/>
          <w:sz w:val="28"/>
          <w:szCs w:val="28"/>
        </w:rPr>
        <w:t>loml</w:t>
      </w:r>
    </w:p>
    <w:p w14:paraId="326CDDF0" w14:textId="3C9EB3D9" w:rsidR="0047693B" w:rsidRPr="00B65149" w:rsidRDefault="00CE4CE7" w:rsidP="00CE4CE7">
      <w:pPr>
        <w:pStyle w:val="NoSpacing"/>
        <w:rPr>
          <w:rFonts w:ascii="Consolas" w:hAnsi="Consolas"/>
          <w:sz w:val="28"/>
          <w:szCs w:val="28"/>
        </w:rPr>
      </w:pPr>
      <w:r w:rsidRPr="00CE4CE7">
        <w:rPr>
          <w:rFonts w:ascii="Consolas" w:hAnsi="Consolas"/>
          <w:sz w:val="28"/>
          <w:szCs w:val="28"/>
        </w:rPr>
        <w:t>Taylor Swift</w:t>
      </w:r>
    </w:p>
    <w:sectPr w:rsidR="0047693B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E7"/>
    <w:rsid w:val="00057E6E"/>
    <w:rsid w:val="00177ED7"/>
    <w:rsid w:val="003812E9"/>
    <w:rsid w:val="003A6EF1"/>
    <w:rsid w:val="00445840"/>
    <w:rsid w:val="0047693B"/>
    <w:rsid w:val="005C313B"/>
    <w:rsid w:val="006651D0"/>
    <w:rsid w:val="007478DF"/>
    <w:rsid w:val="007E56FA"/>
    <w:rsid w:val="0088447D"/>
    <w:rsid w:val="009037D7"/>
    <w:rsid w:val="00995146"/>
    <w:rsid w:val="00B65149"/>
    <w:rsid w:val="00BB22E0"/>
    <w:rsid w:val="00CE4CE7"/>
    <w:rsid w:val="00E45E7A"/>
    <w:rsid w:val="00EC0E03"/>
    <w:rsid w:val="00FA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B197C"/>
  <w15:chartTrackingRefBased/>
  <w15:docId w15:val="{9508F2C5-419F-42CC-BE43-DA0ECCDB0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E4C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4C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69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8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86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97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54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0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7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00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09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26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95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36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626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5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1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9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0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3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0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5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83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1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8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31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8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52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599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94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62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82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491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23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12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OnSo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OnSong.dotx</Template>
  <TotalTime>4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2024-12-13T05:21:00Z</dcterms:created>
  <dcterms:modified xsi:type="dcterms:W3CDTF">2024-12-13T05:25:00Z</dcterms:modified>
</cp:coreProperties>
</file>