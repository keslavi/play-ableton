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556D3" w14:textId="1396CAF1" w:rsidR="00B65149" w:rsidRDefault="00EF4FEE" w:rsidP="00B65149">
      <w:pPr>
        <w:pStyle w:val="Heading1"/>
      </w:pPr>
      <w:r>
        <w:t>Cm?</w:t>
      </w:r>
      <w:r w:rsidR="00E45E7A">
        <w:tab/>
      </w:r>
      <w:r>
        <w:t>Baby One More Time</w:t>
      </w:r>
    </w:p>
    <w:p w14:paraId="2840D2D1" w14:textId="3BBC35BB" w:rsidR="0047693B" w:rsidRDefault="00EF4FEE" w:rsidP="00E45E7A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(haven’t found my key yet… Am, </w:t>
      </w:r>
      <w:proofErr w:type="spellStart"/>
      <w:r>
        <w:rPr>
          <w:rFonts w:ascii="Consolas" w:hAnsi="Consolas"/>
          <w:sz w:val="28"/>
          <w:szCs w:val="28"/>
        </w:rPr>
        <w:t>Em</w:t>
      </w:r>
      <w:proofErr w:type="spellEnd"/>
      <w:r>
        <w:rPr>
          <w:rFonts w:ascii="Consolas" w:hAnsi="Consolas"/>
          <w:sz w:val="28"/>
          <w:szCs w:val="28"/>
        </w:rPr>
        <w:t xml:space="preserve">? </w:t>
      </w:r>
      <w:proofErr w:type="spellStart"/>
      <w:r>
        <w:rPr>
          <w:rFonts w:ascii="Consolas" w:hAnsi="Consolas"/>
          <w:sz w:val="28"/>
          <w:szCs w:val="28"/>
        </w:rPr>
        <w:t>Orig</w:t>
      </w:r>
      <w:proofErr w:type="spellEnd"/>
      <w:r>
        <w:rPr>
          <w:rFonts w:ascii="Consolas" w:hAnsi="Consolas"/>
          <w:sz w:val="28"/>
          <w:szCs w:val="28"/>
        </w:rPr>
        <w:t xml:space="preserve"> Cm)</w:t>
      </w:r>
    </w:p>
    <w:p w14:paraId="6D681BA6" w14:textId="77777777" w:rsidR="00EF4FEE" w:rsidRDefault="00EF4FEE" w:rsidP="00EF4FEE">
      <w:pPr>
        <w:pStyle w:val="NoSpacing"/>
        <w:rPr>
          <w:rFonts w:ascii="Consolas" w:hAnsi="Consolas"/>
          <w:sz w:val="28"/>
          <w:szCs w:val="28"/>
        </w:rPr>
        <w:sectPr w:rsidR="00EF4FEE" w:rsidSect="00B65149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0CDD49A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EF4FEE">
        <w:rPr>
          <w:rFonts w:ascii="Consolas" w:hAnsi="Consolas"/>
          <w:sz w:val="28"/>
          <w:szCs w:val="28"/>
        </w:rPr>
        <w:t>i</w:t>
      </w:r>
      <w:proofErr w:type="spellEnd"/>
      <w:r w:rsidRPr="00EF4FEE">
        <w:rPr>
          <w:rFonts w:ascii="Consolas" w:hAnsi="Consolas"/>
          <w:sz w:val="28"/>
          <w:szCs w:val="28"/>
        </w:rPr>
        <w:t xml:space="preserve"> </w:t>
      </w:r>
    </w:p>
    <w:p w14:paraId="53620DCF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Oh baby, baby</w:t>
      </w:r>
    </w:p>
    <w:p w14:paraId="73B88D52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     V                 III</w:t>
      </w:r>
    </w:p>
    <w:p w14:paraId="0A127BCD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How was I supposed to know</w:t>
      </w:r>
    </w:p>
    <w:p w14:paraId="02242871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      iv               V</w:t>
      </w:r>
    </w:p>
    <w:p w14:paraId="403016AC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That something wasn't right here</w:t>
      </w:r>
    </w:p>
    <w:p w14:paraId="4FD8BAD0" w14:textId="77777777" w:rsid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</w:p>
    <w:p w14:paraId="0FE290FE" w14:textId="7E16E83F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EF4FEE">
        <w:rPr>
          <w:rFonts w:ascii="Consolas" w:hAnsi="Consolas"/>
          <w:sz w:val="28"/>
          <w:szCs w:val="28"/>
        </w:rPr>
        <w:t>i</w:t>
      </w:r>
      <w:proofErr w:type="spellEnd"/>
      <w:r w:rsidRPr="00EF4FEE">
        <w:rPr>
          <w:rFonts w:ascii="Consolas" w:hAnsi="Consolas"/>
          <w:sz w:val="28"/>
          <w:szCs w:val="28"/>
        </w:rPr>
        <w:t xml:space="preserve"> </w:t>
      </w:r>
    </w:p>
    <w:p w14:paraId="01E115DA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EF4FEE">
        <w:rPr>
          <w:rFonts w:ascii="Consolas" w:hAnsi="Consolas"/>
          <w:sz w:val="28"/>
          <w:szCs w:val="28"/>
        </w:rPr>
        <w:t>Oh</w:t>
      </w:r>
      <w:proofErr w:type="gramEnd"/>
      <w:r w:rsidRPr="00EF4FEE">
        <w:rPr>
          <w:rFonts w:ascii="Consolas" w:hAnsi="Consolas"/>
          <w:sz w:val="28"/>
          <w:szCs w:val="28"/>
        </w:rPr>
        <w:t xml:space="preserve"> baby </w:t>
      </w:r>
      <w:proofErr w:type="spellStart"/>
      <w:r w:rsidRPr="00EF4FEE">
        <w:rPr>
          <w:rFonts w:ascii="Consolas" w:hAnsi="Consolas"/>
          <w:sz w:val="28"/>
          <w:szCs w:val="28"/>
        </w:rPr>
        <w:t>baby</w:t>
      </w:r>
      <w:proofErr w:type="spellEnd"/>
    </w:p>
    <w:p w14:paraId="330FFACD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     V                   III</w:t>
      </w:r>
    </w:p>
    <w:p w14:paraId="07156392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I shouldn't have let you go</w:t>
      </w:r>
    </w:p>
    <w:p w14:paraId="5A997B07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     iv                V</w:t>
      </w:r>
    </w:p>
    <w:p w14:paraId="4D11B514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And now you're out of sight, yeah</w:t>
      </w:r>
    </w:p>
    <w:p w14:paraId="4DF9AAB6" w14:textId="77777777" w:rsidR="00EF4FEE" w:rsidRDefault="00EF4FEE" w:rsidP="00EF4FEE">
      <w:pPr>
        <w:pStyle w:val="NoSpacing"/>
        <w:rPr>
          <w:rFonts w:ascii="Consolas" w:hAnsi="Consolas"/>
          <w:sz w:val="28"/>
          <w:szCs w:val="28"/>
        </w:rPr>
        <w:sectPr w:rsidR="00EF4FEE" w:rsidSect="00EF4FE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FCD8ECB" w14:textId="3E662B30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</w:p>
    <w:p w14:paraId="2BEBC628" w14:textId="77777777" w:rsidR="00EF4FEE" w:rsidRPr="00EF4FEE" w:rsidRDefault="00EF4FEE" w:rsidP="00EF4FEE">
      <w:pPr>
        <w:pStyle w:val="NoSpacing"/>
        <w:ind w:left="720"/>
        <w:rPr>
          <w:rFonts w:ascii="Consolas" w:hAnsi="Consolas"/>
          <w:sz w:val="28"/>
          <w:szCs w:val="28"/>
        </w:rPr>
      </w:pPr>
      <w:proofErr w:type="spellStart"/>
      <w:r w:rsidRPr="00EF4FEE">
        <w:rPr>
          <w:rFonts w:ascii="Consolas" w:hAnsi="Consolas"/>
          <w:sz w:val="28"/>
          <w:szCs w:val="28"/>
        </w:rPr>
        <w:t>i</w:t>
      </w:r>
      <w:proofErr w:type="spellEnd"/>
      <w:r w:rsidRPr="00EF4FEE">
        <w:rPr>
          <w:rFonts w:ascii="Consolas" w:hAnsi="Consolas"/>
          <w:sz w:val="28"/>
          <w:szCs w:val="28"/>
        </w:rPr>
        <w:t xml:space="preserve">                        V</w:t>
      </w:r>
    </w:p>
    <w:p w14:paraId="0F1DC028" w14:textId="77777777" w:rsidR="00EF4FEE" w:rsidRPr="00EF4FEE" w:rsidRDefault="00EF4FEE" w:rsidP="00EF4FEE">
      <w:pPr>
        <w:pStyle w:val="NoSpacing"/>
        <w:ind w:left="720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Show me, how you want it to be</w:t>
      </w:r>
    </w:p>
    <w:p w14:paraId="036166EC" w14:textId="77777777" w:rsidR="00EF4FEE" w:rsidRPr="00EF4FEE" w:rsidRDefault="00EF4FEE" w:rsidP="00EF4FEE">
      <w:pPr>
        <w:pStyle w:val="NoSpacing"/>
        <w:ind w:left="720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         III</w:t>
      </w:r>
    </w:p>
    <w:p w14:paraId="4AB61B8A" w14:textId="77777777" w:rsidR="00EF4FEE" w:rsidRPr="00EF4FEE" w:rsidRDefault="00EF4FEE" w:rsidP="00EF4FEE">
      <w:pPr>
        <w:pStyle w:val="NoSpacing"/>
        <w:ind w:left="720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Tell me baby</w:t>
      </w:r>
    </w:p>
    <w:p w14:paraId="474B52A0" w14:textId="77777777" w:rsidR="00EF4FEE" w:rsidRPr="00EF4FEE" w:rsidRDefault="00EF4FEE" w:rsidP="00EF4FEE">
      <w:pPr>
        <w:pStyle w:val="NoSpacing"/>
        <w:ind w:left="720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                  iv                V</w:t>
      </w:r>
    </w:p>
    <w:p w14:paraId="2FADA7A2" w14:textId="77777777" w:rsidR="00EF4FEE" w:rsidRPr="00EF4FEE" w:rsidRDefault="00EF4FEE" w:rsidP="00EF4FEE">
      <w:pPr>
        <w:pStyle w:val="NoSpacing"/>
        <w:ind w:left="720"/>
        <w:rPr>
          <w:rFonts w:ascii="Consolas" w:hAnsi="Consolas"/>
          <w:sz w:val="28"/>
          <w:szCs w:val="28"/>
        </w:rPr>
      </w:pPr>
      <w:proofErr w:type="spellStart"/>
      <w:r w:rsidRPr="00EF4FEE">
        <w:rPr>
          <w:rFonts w:ascii="Consolas" w:hAnsi="Consolas"/>
          <w:sz w:val="28"/>
          <w:szCs w:val="28"/>
        </w:rPr>
        <w:t>'Cause</w:t>
      </w:r>
      <w:proofErr w:type="spellEnd"/>
      <w:r w:rsidRPr="00EF4FEE">
        <w:rPr>
          <w:rFonts w:ascii="Consolas" w:hAnsi="Consolas"/>
          <w:sz w:val="28"/>
          <w:szCs w:val="28"/>
        </w:rPr>
        <w:t xml:space="preserve"> I need to know now what we've got</w:t>
      </w:r>
    </w:p>
    <w:p w14:paraId="3404ADB8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 </w:t>
      </w:r>
    </w:p>
    <w:p w14:paraId="11824D9B" w14:textId="77777777" w:rsidR="00EF4FEE" w:rsidRPr="00EF4FEE" w:rsidRDefault="00EF4FEE" w:rsidP="00EF4FEE">
      <w:pPr>
        <w:pStyle w:val="NoSpacing"/>
        <w:ind w:left="720"/>
        <w:rPr>
          <w:rFonts w:ascii="Consolas" w:hAnsi="Consolas"/>
          <w:sz w:val="28"/>
          <w:szCs w:val="28"/>
        </w:rPr>
      </w:pPr>
      <w:proofErr w:type="spellStart"/>
      <w:r w:rsidRPr="00EF4FEE">
        <w:rPr>
          <w:rFonts w:ascii="Consolas" w:hAnsi="Consolas"/>
          <w:sz w:val="28"/>
          <w:szCs w:val="28"/>
        </w:rPr>
        <w:t>i</w:t>
      </w:r>
      <w:proofErr w:type="spellEnd"/>
      <w:r w:rsidRPr="00EF4FEE">
        <w:rPr>
          <w:rFonts w:ascii="Consolas" w:hAnsi="Consolas"/>
          <w:sz w:val="28"/>
          <w:szCs w:val="28"/>
        </w:rPr>
        <w:t xml:space="preserve">                 V</w:t>
      </w:r>
    </w:p>
    <w:p w14:paraId="4EE7F94B" w14:textId="77777777" w:rsidR="00EF4FEE" w:rsidRPr="00EF4FEE" w:rsidRDefault="00EF4FEE" w:rsidP="00EF4FEE">
      <w:pPr>
        <w:pStyle w:val="NoSpacing"/>
        <w:ind w:left="720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My loneliness is killing me</w:t>
      </w:r>
    </w:p>
    <w:p w14:paraId="34537EC0" w14:textId="77777777" w:rsidR="00EF4FEE" w:rsidRPr="00EF4FEE" w:rsidRDefault="00EF4FEE" w:rsidP="00EF4FEE">
      <w:pPr>
        <w:pStyle w:val="NoSpacing"/>
        <w:ind w:left="720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III                   iv             V</w:t>
      </w:r>
    </w:p>
    <w:p w14:paraId="023250B0" w14:textId="77777777" w:rsidR="00EF4FEE" w:rsidRPr="00EF4FEE" w:rsidRDefault="00EF4FEE" w:rsidP="00EF4FEE">
      <w:pPr>
        <w:pStyle w:val="NoSpacing"/>
        <w:ind w:left="720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I must confess, I still believe (still believe)</w:t>
      </w:r>
    </w:p>
    <w:p w14:paraId="5F4E279C" w14:textId="77777777" w:rsidR="00EF4FEE" w:rsidRPr="00EF4FEE" w:rsidRDefault="00EF4FEE" w:rsidP="00EF4FEE">
      <w:pPr>
        <w:pStyle w:val="NoSpacing"/>
        <w:ind w:left="720"/>
        <w:rPr>
          <w:rFonts w:ascii="Consolas" w:hAnsi="Consolas"/>
          <w:sz w:val="28"/>
          <w:szCs w:val="28"/>
        </w:rPr>
      </w:pPr>
      <w:proofErr w:type="spellStart"/>
      <w:r w:rsidRPr="00EF4FEE">
        <w:rPr>
          <w:rFonts w:ascii="Consolas" w:hAnsi="Consolas"/>
          <w:sz w:val="28"/>
          <w:szCs w:val="28"/>
        </w:rPr>
        <w:t>i</w:t>
      </w:r>
      <w:proofErr w:type="spellEnd"/>
      <w:r w:rsidRPr="00EF4FEE">
        <w:rPr>
          <w:rFonts w:ascii="Consolas" w:hAnsi="Consolas"/>
          <w:sz w:val="28"/>
          <w:szCs w:val="28"/>
        </w:rPr>
        <w:t xml:space="preserve">                        V</w:t>
      </w:r>
    </w:p>
    <w:p w14:paraId="545263F0" w14:textId="77777777" w:rsidR="00EF4FEE" w:rsidRPr="00EF4FEE" w:rsidRDefault="00EF4FEE" w:rsidP="00EF4FEE">
      <w:pPr>
        <w:pStyle w:val="NoSpacing"/>
        <w:ind w:left="720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When I'm not with you I lose my mind</w:t>
      </w:r>
    </w:p>
    <w:p w14:paraId="77D0DDFA" w14:textId="77777777" w:rsidR="00EF4FEE" w:rsidRPr="00EF4FEE" w:rsidRDefault="00EF4FEE" w:rsidP="00EF4FEE">
      <w:pPr>
        <w:pStyle w:val="NoSpacing"/>
        <w:ind w:left="720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V#       </w:t>
      </w:r>
      <w:proofErr w:type="spellStart"/>
      <w:r w:rsidRPr="00EF4FEE">
        <w:rPr>
          <w:rFonts w:ascii="Consolas" w:hAnsi="Consolas"/>
          <w:sz w:val="28"/>
          <w:szCs w:val="28"/>
        </w:rPr>
        <w:t>VIIb</w:t>
      </w:r>
      <w:proofErr w:type="spellEnd"/>
      <w:r w:rsidRPr="00EF4FEE">
        <w:rPr>
          <w:rFonts w:ascii="Consolas" w:hAnsi="Consolas"/>
          <w:sz w:val="28"/>
          <w:szCs w:val="28"/>
        </w:rPr>
        <w:t xml:space="preserve"> III</w:t>
      </w:r>
    </w:p>
    <w:p w14:paraId="22E0C053" w14:textId="77777777" w:rsidR="00EF4FEE" w:rsidRPr="00EF4FEE" w:rsidRDefault="00EF4FEE" w:rsidP="00EF4FEE">
      <w:pPr>
        <w:pStyle w:val="NoSpacing"/>
        <w:ind w:left="720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Give me a sign</w:t>
      </w:r>
    </w:p>
    <w:p w14:paraId="233EF769" w14:textId="77777777" w:rsidR="00EF4FEE" w:rsidRPr="00EF4FEE" w:rsidRDefault="00EF4FEE" w:rsidP="00EF4FEE">
      <w:pPr>
        <w:pStyle w:val="NoSpacing"/>
        <w:ind w:left="720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iv          V                   </w:t>
      </w:r>
      <w:proofErr w:type="spellStart"/>
      <w:r w:rsidRPr="00EF4FEE">
        <w:rPr>
          <w:rFonts w:ascii="Consolas" w:hAnsi="Consolas"/>
          <w:sz w:val="28"/>
          <w:szCs w:val="28"/>
        </w:rPr>
        <w:t>i</w:t>
      </w:r>
      <w:proofErr w:type="spellEnd"/>
      <w:r w:rsidRPr="00EF4FEE">
        <w:rPr>
          <w:rFonts w:ascii="Consolas" w:hAnsi="Consolas"/>
          <w:sz w:val="28"/>
          <w:szCs w:val="28"/>
        </w:rPr>
        <w:t xml:space="preserve"> </w:t>
      </w:r>
    </w:p>
    <w:p w14:paraId="41A64705" w14:textId="77777777" w:rsidR="00EF4FEE" w:rsidRPr="00EF4FEE" w:rsidRDefault="00EF4FEE" w:rsidP="00EF4FEE">
      <w:pPr>
        <w:pStyle w:val="NoSpacing"/>
        <w:ind w:left="720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Hit me baby one more time</w:t>
      </w:r>
    </w:p>
    <w:p w14:paraId="22FF566C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 </w:t>
      </w:r>
    </w:p>
    <w:p w14:paraId="48839634" w14:textId="77777777" w:rsidR="00EF4FEE" w:rsidRDefault="00EF4FEE" w:rsidP="00EF4FEE">
      <w:pPr>
        <w:pStyle w:val="NoSpacing"/>
        <w:rPr>
          <w:rFonts w:ascii="Consolas" w:hAnsi="Consolas"/>
          <w:sz w:val="28"/>
          <w:szCs w:val="28"/>
        </w:rPr>
        <w:sectPr w:rsidR="00EF4FEE" w:rsidSect="00EF4FE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801DC64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Oh baby, baby</w:t>
      </w:r>
    </w:p>
    <w:p w14:paraId="7D9759AF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The reason I breathe is you</w:t>
      </w:r>
    </w:p>
    <w:p w14:paraId="0B4D4FE7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Boy you've got me flying</w:t>
      </w:r>
    </w:p>
    <w:p w14:paraId="6C2BF522" w14:textId="77777777" w:rsid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</w:p>
    <w:p w14:paraId="64921149" w14:textId="7093AB9F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EF4FEE">
        <w:rPr>
          <w:rFonts w:ascii="Consolas" w:hAnsi="Consolas"/>
          <w:sz w:val="28"/>
          <w:szCs w:val="28"/>
        </w:rPr>
        <w:t>Oh</w:t>
      </w:r>
      <w:proofErr w:type="gramEnd"/>
      <w:r w:rsidRPr="00EF4FEE">
        <w:rPr>
          <w:rFonts w:ascii="Consolas" w:hAnsi="Consolas"/>
          <w:sz w:val="28"/>
          <w:szCs w:val="28"/>
        </w:rPr>
        <w:t xml:space="preserve"> pretty baby</w:t>
      </w:r>
    </w:p>
    <w:p w14:paraId="79449B94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There's </w:t>
      </w:r>
      <w:proofErr w:type="gramStart"/>
      <w:r w:rsidRPr="00EF4FEE">
        <w:rPr>
          <w:rFonts w:ascii="Consolas" w:hAnsi="Consolas"/>
          <w:sz w:val="28"/>
          <w:szCs w:val="28"/>
        </w:rPr>
        <w:t>no-thing</w:t>
      </w:r>
      <w:proofErr w:type="gramEnd"/>
      <w:r w:rsidRPr="00EF4FEE">
        <w:rPr>
          <w:rFonts w:ascii="Consolas" w:hAnsi="Consolas"/>
          <w:sz w:val="28"/>
          <w:szCs w:val="28"/>
        </w:rPr>
        <w:t xml:space="preserve"> that I wouldn't do</w:t>
      </w:r>
    </w:p>
    <w:p w14:paraId="31C32A1D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It's not the way I planned it</w:t>
      </w:r>
    </w:p>
    <w:p w14:paraId="7B261E28" w14:textId="77777777" w:rsidR="00EF4FEE" w:rsidRDefault="00EF4FEE" w:rsidP="00EF4FEE">
      <w:pPr>
        <w:pStyle w:val="NoSpacing"/>
        <w:rPr>
          <w:rFonts w:ascii="Consolas" w:hAnsi="Consolas"/>
          <w:sz w:val="28"/>
          <w:szCs w:val="28"/>
        </w:rPr>
        <w:sectPr w:rsidR="00EF4FEE" w:rsidSect="00EF4FE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7337B32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 </w:t>
      </w:r>
    </w:p>
    <w:p w14:paraId="7D09ECC6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 </w:t>
      </w:r>
    </w:p>
    <w:p w14:paraId="645A03ED" w14:textId="6AC42DC8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</w:t>
      </w:r>
      <w:proofErr w:type="spellStart"/>
      <w:r>
        <w:rPr>
          <w:rFonts w:ascii="Consolas" w:hAnsi="Consolas"/>
          <w:sz w:val="28"/>
          <w:szCs w:val="28"/>
        </w:rPr>
        <w:t>prech</w:t>
      </w:r>
      <w:proofErr w:type="spellEnd"/>
      <w:r>
        <w:rPr>
          <w:rFonts w:ascii="Consolas" w:hAnsi="Consolas"/>
          <w:sz w:val="28"/>
          <w:szCs w:val="28"/>
        </w:rPr>
        <w:t xml:space="preserve">, 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1C5FCF4D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 </w:t>
      </w:r>
    </w:p>
    <w:p w14:paraId="22A08308" w14:textId="1E711762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[Interlude]</w:t>
      </w:r>
      <w:r>
        <w:rPr>
          <w:rFonts w:ascii="Consolas" w:hAnsi="Consolas"/>
          <w:sz w:val="28"/>
          <w:szCs w:val="28"/>
        </w:rPr>
        <w:t>...</w:t>
      </w:r>
    </w:p>
    <w:p w14:paraId="045C02CD" w14:textId="77777777" w:rsidR="00EF4FEE" w:rsidRDefault="00EF4FEE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br w:type="page"/>
      </w:r>
    </w:p>
    <w:p w14:paraId="71D5530C" w14:textId="550A39E6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EF4FEE">
        <w:rPr>
          <w:rFonts w:ascii="Consolas" w:hAnsi="Consolas"/>
          <w:sz w:val="28"/>
          <w:szCs w:val="28"/>
        </w:rPr>
        <w:lastRenderedPageBreak/>
        <w:t>i</w:t>
      </w:r>
      <w:proofErr w:type="spellEnd"/>
      <w:r w:rsidRPr="00EF4FEE">
        <w:rPr>
          <w:rFonts w:ascii="Consolas" w:hAnsi="Consolas"/>
          <w:sz w:val="28"/>
          <w:szCs w:val="28"/>
        </w:rPr>
        <w:t xml:space="preserve"> </w:t>
      </w:r>
    </w:p>
    <w:p w14:paraId="1FDFF823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Oh baby, baby</w:t>
      </w:r>
    </w:p>
    <w:p w14:paraId="6E3F1C2C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     V                 III      </w:t>
      </w:r>
      <w:proofErr w:type="gramStart"/>
      <w:r w:rsidRPr="00EF4FEE">
        <w:rPr>
          <w:rFonts w:ascii="Consolas" w:hAnsi="Consolas"/>
          <w:sz w:val="28"/>
          <w:szCs w:val="28"/>
        </w:rPr>
        <w:t>iv  V</w:t>
      </w:r>
      <w:proofErr w:type="gramEnd"/>
    </w:p>
    <w:p w14:paraId="0628AC70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How was I supposed to know</w:t>
      </w:r>
    </w:p>
    <w:p w14:paraId="616C0041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V#                    </w:t>
      </w:r>
      <w:proofErr w:type="spellStart"/>
      <w:r w:rsidRPr="00EF4FEE">
        <w:rPr>
          <w:rFonts w:ascii="Consolas" w:hAnsi="Consolas"/>
          <w:sz w:val="28"/>
          <w:szCs w:val="28"/>
        </w:rPr>
        <w:t>VIIb</w:t>
      </w:r>
      <w:proofErr w:type="spellEnd"/>
    </w:p>
    <w:p w14:paraId="0752A6F7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EF4FEE">
        <w:rPr>
          <w:rFonts w:ascii="Consolas" w:hAnsi="Consolas"/>
          <w:sz w:val="28"/>
          <w:szCs w:val="28"/>
        </w:rPr>
        <w:t>Oh</w:t>
      </w:r>
      <w:proofErr w:type="gramEnd"/>
      <w:r w:rsidRPr="00EF4FEE">
        <w:rPr>
          <w:rFonts w:ascii="Consolas" w:hAnsi="Consolas"/>
          <w:sz w:val="28"/>
          <w:szCs w:val="28"/>
        </w:rPr>
        <w:t xml:space="preserve"> pretty baby, I shouldn't have let you</w:t>
      </w:r>
    </w:p>
    <w:p w14:paraId="08DC140C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iv             V#</w:t>
      </w:r>
    </w:p>
    <w:p w14:paraId="7DF9BA51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EF4FEE">
        <w:rPr>
          <w:rFonts w:ascii="Consolas" w:hAnsi="Consolas"/>
          <w:sz w:val="28"/>
          <w:szCs w:val="28"/>
        </w:rPr>
        <w:t>Vooooooooooooo</w:t>
      </w:r>
      <w:proofErr w:type="spellEnd"/>
    </w:p>
    <w:p w14:paraId="706DAAD6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 </w:t>
      </w:r>
    </w:p>
    <w:p w14:paraId="3A3FC5DC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 </w:t>
      </w:r>
    </w:p>
    <w:p w14:paraId="3B9654FA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[Bridge]</w:t>
      </w:r>
    </w:p>
    <w:p w14:paraId="1146BC50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 </w:t>
      </w:r>
    </w:p>
    <w:p w14:paraId="61B2F318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EF4FEE">
        <w:rPr>
          <w:rFonts w:ascii="Consolas" w:hAnsi="Consolas"/>
          <w:sz w:val="28"/>
          <w:szCs w:val="28"/>
        </w:rPr>
        <w:t>VIIb</w:t>
      </w:r>
      <w:proofErr w:type="spellEnd"/>
      <w:r w:rsidRPr="00EF4FEE">
        <w:rPr>
          <w:rFonts w:ascii="Consolas" w:hAnsi="Consolas"/>
          <w:sz w:val="28"/>
          <w:szCs w:val="28"/>
        </w:rPr>
        <w:t xml:space="preserve">           </w:t>
      </w:r>
      <w:proofErr w:type="spellStart"/>
      <w:r w:rsidRPr="00EF4FEE">
        <w:rPr>
          <w:rFonts w:ascii="Consolas" w:hAnsi="Consolas"/>
          <w:sz w:val="28"/>
          <w:szCs w:val="28"/>
        </w:rPr>
        <w:t>i</w:t>
      </w:r>
      <w:proofErr w:type="spellEnd"/>
      <w:r w:rsidRPr="00EF4FEE">
        <w:rPr>
          <w:rFonts w:ascii="Consolas" w:hAnsi="Consolas"/>
          <w:sz w:val="28"/>
          <w:szCs w:val="28"/>
        </w:rPr>
        <w:t xml:space="preserve">                  V</w:t>
      </w:r>
    </w:p>
    <w:p w14:paraId="2924DC1A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I must confess, that my loneliness</w:t>
      </w:r>
    </w:p>
    <w:p w14:paraId="061C9901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               III              iv      V      </w:t>
      </w:r>
      <w:proofErr w:type="spellStart"/>
      <w:r w:rsidRPr="00EF4FEE">
        <w:rPr>
          <w:rFonts w:ascii="Consolas" w:hAnsi="Consolas"/>
          <w:sz w:val="28"/>
          <w:szCs w:val="28"/>
        </w:rPr>
        <w:t>V</w:t>
      </w:r>
      <w:proofErr w:type="spellEnd"/>
      <w:r w:rsidRPr="00EF4FEE">
        <w:rPr>
          <w:rFonts w:ascii="Consolas" w:hAnsi="Consolas"/>
          <w:sz w:val="28"/>
          <w:szCs w:val="28"/>
        </w:rPr>
        <w:t>#</w:t>
      </w:r>
    </w:p>
    <w:p w14:paraId="122680C0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Is killing me now, don't you know I still believe</w:t>
      </w:r>
    </w:p>
    <w:p w14:paraId="6A2600DE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                  </w:t>
      </w:r>
      <w:proofErr w:type="spellStart"/>
      <w:r w:rsidRPr="00EF4FEE">
        <w:rPr>
          <w:rFonts w:ascii="Consolas" w:hAnsi="Consolas"/>
          <w:sz w:val="28"/>
          <w:szCs w:val="28"/>
        </w:rPr>
        <w:t>VIIb</w:t>
      </w:r>
      <w:proofErr w:type="spellEnd"/>
    </w:p>
    <w:p w14:paraId="4EFC2A8D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That you will be here</w:t>
      </w:r>
    </w:p>
    <w:p w14:paraId="3AF93E43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               V#</w:t>
      </w:r>
    </w:p>
    <w:p w14:paraId="06D65E6B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Now give me a sign</w:t>
      </w:r>
    </w:p>
    <w:p w14:paraId="68F0ECAF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iv          </w:t>
      </w:r>
      <w:proofErr w:type="spellStart"/>
      <w:r w:rsidRPr="00EF4FEE">
        <w:rPr>
          <w:rFonts w:ascii="Consolas" w:hAnsi="Consolas"/>
          <w:sz w:val="28"/>
          <w:szCs w:val="28"/>
        </w:rPr>
        <w:t>VIIb</w:t>
      </w:r>
      <w:proofErr w:type="spellEnd"/>
      <w:r w:rsidRPr="00EF4FEE">
        <w:rPr>
          <w:rFonts w:ascii="Consolas" w:hAnsi="Consolas"/>
          <w:sz w:val="28"/>
          <w:szCs w:val="28"/>
        </w:rPr>
        <w:t xml:space="preserve">        </w:t>
      </w:r>
      <w:proofErr w:type="spellStart"/>
      <w:r w:rsidRPr="00EF4FEE">
        <w:rPr>
          <w:rFonts w:ascii="Consolas" w:hAnsi="Consolas"/>
          <w:sz w:val="28"/>
          <w:szCs w:val="28"/>
        </w:rPr>
        <w:t>Bdim</w:t>
      </w:r>
      <w:proofErr w:type="spellEnd"/>
    </w:p>
    <w:p w14:paraId="7DB4F027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Hit me baby one more time</w:t>
      </w:r>
    </w:p>
    <w:p w14:paraId="216E0EAB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 </w:t>
      </w:r>
    </w:p>
    <w:p w14:paraId="16356B66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 </w:t>
      </w:r>
    </w:p>
    <w:p w14:paraId="1A65E127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[Chorus]</w:t>
      </w:r>
    </w:p>
    <w:p w14:paraId="517B5861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 </w:t>
      </w:r>
    </w:p>
    <w:p w14:paraId="03FA5875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EF4FEE">
        <w:rPr>
          <w:rFonts w:ascii="Consolas" w:hAnsi="Consolas"/>
          <w:sz w:val="28"/>
          <w:szCs w:val="28"/>
        </w:rPr>
        <w:t>i</w:t>
      </w:r>
      <w:proofErr w:type="spellEnd"/>
      <w:r w:rsidRPr="00EF4FEE">
        <w:rPr>
          <w:rFonts w:ascii="Consolas" w:hAnsi="Consolas"/>
          <w:sz w:val="28"/>
          <w:szCs w:val="28"/>
        </w:rPr>
        <w:t xml:space="preserve">                 V</w:t>
      </w:r>
    </w:p>
    <w:p w14:paraId="36204477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My loneliness is killing me</w:t>
      </w:r>
    </w:p>
    <w:p w14:paraId="0EEF5968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III                   iv             V</w:t>
      </w:r>
    </w:p>
    <w:p w14:paraId="0F45ABE6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I must confess, I still believe (still believe)</w:t>
      </w:r>
    </w:p>
    <w:p w14:paraId="7EE0441C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EF4FEE">
        <w:rPr>
          <w:rFonts w:ascii="Consolas" w:hAnsi="Consolas"/>
          <w:sz w:val="28"/>
          <w:szCs w:val="28"/>
        </w:rPr>
        <w:t>i</w:t>
      </w:r>
      <w:proofErr w:type="spellEnd"/>
      <w:r w:rsidRPr="00EF4FEE">
        <w:rPr>
          <w:rFonts w:ascii="Consolas" w:hAnsi="Consolas"/>
          <w:sz w:val="28"/>
          <w:szCs w:val="28"/>
        </w:rPr>
        <w:t xml:space="preserve">                        V           </w:t>
      </w:r>
      <w:proofErr w:type="spellStart"/>
      <w:r w:rsidRPr="00EF4FEE">
        <w:rPr>
          <w:rFonts w:ascii="Consolas" w:hAnsi="Consolas"/>
          <w:sz w:val="28"/>
          <w:szCs w:val="28"/>
        </w:rPr>
        <w:t>V</w:t>
      </w:r>
      <w:proofErr w:type="spellEnd"/>
      <w:proofErr w:type="gramStart"/>
      <w:r w:rsidRPr="00EF4FEE">
        <w:rPr>
          <w:rFonts w:ascii="Consolas" w:hAnsi="Consolas"/>
          <w:sz w:val="28"/>
          <w:szCs w:val="28"/>
        </w:rPr>
        <w:t xml:space="preserve">#  </w:t>
      </w:r>
      <w:proofErr w:type="spellStart"/>
      <w:r w:rsidRPr="00EF4FEE">
        <w:rPr>
          <w:rFonts w:ascii="Consolas" w:hAnsi="Consolas"/>
          <w:sz w:val="28"/>
          <w:szCs w:val="28"/>
        </w:rPr>
        <w:t>VIIb</w:t>
      </w:r>
      <w:proofErr w:type="spellEnd"/>
      <w:proofErr w:type="gramEnd"/>
    </w:p>
    <w:p w14:paraId="7CA1D0CB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When I'm not with you I lose my mind</w:t>
      </w:r>
    </w:p>
    <w:p w14:paraId="66D3E7DE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III</w:t>
      </w:r>
    </w:p>
    <w:p w14:paraId="6A730DAE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Give me a sign</w:t>
      </w:r>
    </w:p>
    <w:p w14:paraId="5AE0CAD7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iv          V</w:t>
      </w:r>
    </w:p>
    <w:p w14:paraId="7CD272E4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Hit me baby one more time</w:t>
      </w:r>
    </w:p>
    <w:p w14:paraId="308E9E66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 xml:space="preserve"> </w:t>
      </w:r>
    </w:p>
    <w:p w14:paraId="6A5F7569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EF4FEE">
        <w:rPr>
          <w:rFonts w:ascii="Consolas" w:hAnsi="Consolas"/>
          <w:sz w:val="28"/>
          <w:szCs w:val="28"/>
        </w:rPr>
        <w:t>i</w:t>
      </w:r>
      <w:proofErr w:type="spellEnd"/>
      <w:r w:rsidRPr="00EF4FEE">
        <w:rPr>
          <w:rFonts w:ascii="Consolas" w:hAnsi="Consolas"/>
          <w:sz w:val="28"/>
          <w:szCs w:val="28"/>
        </w:rPr>
        <w:t xml:space="preserve">                 V</w:t>
      </w:r>
    </w:p>
    <w:p w14:paraId="6B282C7C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My loneliness is killing me</w:t>
      </w:r>
    </w:p>
    <w:p w14:paraId="7F3F8E19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III                   iv             V</w:t>
      </w:r>
    </w:p>
    <w:p w14:paraId="443B5B6E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I must confess, I still believe (still believe)</w:t>
      </w:r>
    </w:p>
    <w:p w14:paraId="342F58AA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EF4FEE">
        <w:rPr>
          <w:rFonts w:ascii="Consolas" w:hAnsi="Consolas"/>
          <w:sz w:val="28"/>
          <w:szCs w:val="28"/>
        </w:rPr>
        <w:t>i</w:t>
      </w:r>
      <w:proofErr w:type="spellEnd"/>
      <w:r w:rsidRPr="00EF4FEE">
        <w:rPr>
          <w:rFonts w:ascii="Consolas" w:hAnsi="Consolas"/>
          <w:sz w:val="28"/>
          <w:szCs w:val="28"/>
        </w:rPr>
        <w:t xml:space="preserve">                        V           </w:t>
      </w:r>
      <w:proofErr w:type="spellStart"/>
      <w:r w:rsidRPr="00EF4FEE">
        <w:rPr>
          <w:rFonts w:ascii="Consolas" w:hAnsi="Consolas"/>
          <w:sz w:val="28"/>
          <w:szCs w:val="28"/>
        </w:rPr>
        <w:t>V</w:t>
      </w:r>
      <w:proofErr w:type="spellEnd"/>
      <w:proofErr w:type="gramStart"/>
      <w:r w:rsidRPr="00EF4FEE">
        <w:rPr>
          <w:rFonts w:ascii="Consolas" w:hAnsi="Consolas"/>
          <w:sz w:val="28"/>
          <w:szCs w:val="28"/>
        </w:rPr>
        <w:t xml:space="preserve">#  </w:t>
      </w:r>
      <w:proofErr w:type="spellStart"/>
      <w:r w:rsidRPr="00EF4FEE">
        <w:rPr>
          <w:rFonts w:ascii="Consolas" w:hAnsi="Consolas"/>
          <w:sz w:val="28"/>
          <w:szCs w:val="28"/>
        </w:rPr>
        <w:t>VIIb</w:t>
      </w:r>
      <w:proofErr w:type="spellEnd"/>
      <w:proofErr w:type="gramEnd"/>
    </w:p>
    <w:p w14:paraId="17693319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When I'm not with you I lose my mind</w:t>
      </w:r>
    </w:p>
    <w:p w14:paraId="39DA088B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lastRenderedPageBreak/>
        <w:t>III</w:t>
      </w:r>
    </w:p>
    <w:p w14:paraId="7C869AC1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Give me a sign</w:t>
      </w:r>
    </w:p>
    <w:p w14:paraId="52EBCB48" w14:textId="77777777" w:rsidR="00EF4FEE" w:rsidRPr="00EF4FEE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iv          V</w:t>
      </w:r>
    </w:p>
    <w:p w14:paraId="2952D74E" w14:textId="3AE27C06" w:rsidR="00EF4FEE" w:rsidRPr="00B65149" w:rsidRDefault="00EF4FEE" w:rsidP="00EF4FEE">
      <w:pPr>
        <w:pStyle w:val="NoSpacing"/>
        <w:rPr>
          <w:rFonts w:ascii="Consolas" w:hAnsi="Consolas"/>
          <w:sz w:val="28"/>
          <w:szCs w:val="28"/>
        </w:rPr>
      </w:pPr>
      <w:r w:rsidRPr="00EF4FEE">
        <w:rPr>
          <w:rFonts w:ascii="Consolas" w:hAnsi="Consolas"/>
          <w:sz w:val="28"/>
          <w:szCs w:val="28"/>
        </w:rPr>
        <w:t>Hit me baby one more time</w:t>
      </w:r>
    </w:p>
    <w:sectPr w:rsidR="00EF4FEE" w:rsidRPr="00B65149" w:rsidSect="00EF4FE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FEE"/>
    <w:rsid w:val="00057E6E"/>
    <w:rsid w:val="00177ED7"/>
    <w:rsid w:val="0047693B"/>
    <w:rsid w:val="006651D0"/>
    <w:rsid w:val="007478DF"/>
    <w:rsid w:val="00B65149"/>
    <w:rsid w:val="00BB22E0"/>
    <w:rsid w:val="00E45E7A"/>
    <w:rsid w:val="00EF4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C1659"/>
  <w15:chartTrackingRefBased/>
  <w15:docId w15:val="{1D9023C0-A5F5-4651-BD1D-FF0713778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%20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 Book.dotx</Template>
  <TotalTime>11</TotalTime>
  <Pages>3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</cp:lastModifiedBy>
  <cp:revision>1</cp:revision>
  <dcterms:created xsi:type="dcterms:W3CDTF">2022-11-25T02:10:00Z</dcterms:created>
  <dcterms:modified xsi:type="dcterms:W3CDTF">2022-11-25T02:21:00Z</dcterms:modified>
</cp:coreProperties>
</file>