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A0FF39" w14:textId="01564C73" w:rsidR="00B65149" w:rsidRDefault="00BE5355" w:rsidP="00B65149">
      <w:pPr>
        <w:pStyle w:val="Heading1"/>
      </w:pPr>
      <w:r>
        <w:t>D</w:t>
      </w:r>
      <w:r w:rsidR="00B65149">
        <w:tab/>
      </w:r>
      <w:r>
        <w:t>I Can’t Help Falling In Love</w:t>
      </w:r>
    </w:p>
    <w:p w14:paraId="1E3C9FB8" w14:textId="77777777" w:rsidR="00BE5355" w:rsidRPr="00BE5355" w:rsidRDefault="00BE5355" w:rsidP="00BE5355">
      <w:pPr>
        <w:pStyle w:val="NoSpacing"/>
        <w:rPr>
          <w:rFonts w:ascii="Consolas" w:hAnsi="Consolas"/>
          <w:sz w:val="40"/>
          <w:szCs w:val="40"/>
        </w:rPr>
      </w:pPr>
      <w:r w:rsidRPr="00BE5355">
        <w:rPr>
          <w:rFonts w:ascii="Consolas" w:hAnsi="Consolas"/>
          <w:sz w:val="40"/>
          <w:szCs w:val="40"/>
        </w:rPr>
        <w:t>D A Bm D A</w:t>
      </w:r>
    </w:p>
    <w:p w14:paraId="50FAAC86" w14:textId="77777777" w:rsidR="00BE5355" w:rsidRPr="00BE5355" w:rsidRDefault="00BE5355" w:rsidP="00BE5355">
      <w:pPr>
        <w:pStyle w:val="NoSpacing"/>
        <w:rPr>
          <w:rFonts w:ascii="Consolas" w:hAnsi="Consolas"/>
          <w:sz w:val="40"/>
          <w:szCs w:val="40"/>
        </w:rPr>
      </w:pPr>
      <w:r w:rsidRPr="00BE5355">
        <w:rPr>
          <w:rFonts w:ascii="Consolas" w:hAnsi="Consolas"/>
          <w:sz w:val="40"/>
          <w:szCs w:val="40"/>
        </w:rPr>
        <w:t>D    F#m  Bm        G     D    A</w:t>
      </w:r>
    </w:p>
    <w:p w14:paraId="3BB97875" w14:textId="77777777" w:rsidR="00BE5355" w:rsidRPr="00BE5355" w:rsidRDefault="00BE5355" w:rsidP="00BE5355">
      <w:pPr>
        <w:pStyle w:val="NoSpacing"/>
        <w:rPr>
          <w:rFonts w:ascii="Consolas" w:hAnsi="Consolas"/>
          <w:sz w:val="40"/>
          <w:szCs w:val="40"/>
        </w:rPr>
      </w:pPr>
      <w:r w:rsidRPr="00BE5355">
        <w:rPr>
          <w:rFonts w:ascii="Consolas" w:hAnsi="Consolas"/>
          <w:sz w:val="40"/>
          <w:szCs w:val="40"/>
        </w:rPr>
        <w:t>Wise men say, only fools rush in</w:t>
      </w:r>
    </w:p>
    <w:p w14:paraId="554EE9EF" w14:textId="77777777" w:rsidR="00BE5355" w:rsidRPr="00BE5355" w:rsidRDefault="00BE5355" w:rsidP="00BE5355">
      <w:pPr>
        <w:pStyle w:val="NoSpacing"/>
        <w:rPr>
          <w:rFonts w:ascii="Consolas" w:hAnsi="Consolas"/>
          <w:sz w:val="40"/>
          <w:szCs w:val="40"/>
        </w:rPr>
      </w:pPr>
      <w:r w:rsidRPr="00BE5355">
        <w:rPr>
          <w:rFonts w:ascii="Consolas" w:hAnsi="Consolas"/>
          <w:sz w:val="40"/>
          <w:szCs w:val="40"/>
        </w:rPr>
        <w:t xml:space="preserve">    G A     Bm   G *        D    A    D</w:t>
      </w:r>
    </w:p>
    <w:p w14:paraId="4F714FF6" w14:textId="77777777" w:rsidR="00BE5355" w:rsidRPr="00BE5355" w:rsidRDefault="00BE5355" w:rsidP="00BE5355">
      <w:pPr>
        <w:pStyle w:val="NoSpacing"/>
        <w:rPr>
          <w:rFonts w:ascii="Consolas" w:hAnsi="Consolas"/>
          <w:sz w:val="40"/>
          <w:szCs w:val="40"/>
        </w:rPr>
      </w:pPr>
      <w:r w:rsidRPr="00BE5355">
        <w:rPr>
          <w:rFonts w:ascii="Consolas" w:hAnsi="Consolas"/>
          <w:sz w:val="40"/>
          <w:szCs w:val="40"/>
        </w:rPr>
        <w:t>But I can't help falling in love with you</w:t>
      </w:r>
    </w:p>
    <w:p w14:paraId="49157DEA" w14:textId="77777777" w:rsidR="00BE5355" w:rsidRPr="00BE5355" w:rsidRDefault="00BE5355" w:rsidP="00BE5355">
      <w:pPr>
        <w:pStyle w:val="NoSpacing"/>
        <w:rPr>
          <w:rFonts w:ascii="Consolas" w:hAnsi="Consolas"/>
          <w:sz w:val="40"/>
          <w:szCs w:val="40"/>
        </w:rPr>
      </w:pPr>
      <w:r w:rsidRPr="00BE5355">
        <w:rPr>
          <w:rFonts w:ascii="Consolas" w:hAnsi="Consolas"/>
          <w:sz w:val="40"/>
          <w:szCs w:val="40"/>
        </w:rPr>
        <w:t xml:space="preserve"> </w:t>
      </w:r>
    </w:p>
    <w:p w14:paraId="588C42E9" w14:textId="77777777" w:rsidR="00BE5355" w:rsidRPr="00BE5355" w:rsidRDefault="00BE5355" w:rsidP="00BE5355">
      <w:pPr>
        <w:pStyle w:val="NoSpacing"/>
        <w:rPr>
          <w:rFonts w:ascii="Consolas" w:hAnsi="Consolas"/>
          <w:sz w:val="40"/>
          <w:szCs w:val="40"/>
        </w:rPr>
      </w:pPr>
      <w:r w:rsidRPr="00BE5355">
        <w:rPr>
          <w:rFonts w:ascii="Consolas" w:hAnsi="Consolas"/>
          <w:sz w:val="40"/>
          <w:szCs w:val="40"/>
        </w:rPr>
        <w:t>D     F#m Bm             G  D A</w:t>
      </w:r>
    </w:p>
    <w:p w14:paraId="17EFDABC" w14:textId="77777777" w:rsidR="00BE5355" w:rsidRPr="00BE5355" w:rsidRDefault="00BE5355" w:rsidP="00BE5355">
      <w:pPr>
        <w:pStyle w:val="NoSpacing"/>
        <w:rPr>
          <w:rFonts w:ascii="Consolas" w:hAnsi="Consolas"/>
          <w:sz w:val="40"/>
          <w:szCs w:val="40"/>
        </w:rPr>
      </w:pPr>
      <w:r w:rsidRPr="00BE5355">
        <w:rPr>
          <w:rFonts w:ascii="Consolas" w:hAnsi="Consolas"/>
          <w:sz w:val="40"/>
          <w:szCs w:val="40"/>
        </w:rPr>
        <w:t>Shall I  stay, would it be a sin?</w:t>
      </w:r>
    </w:p>
    <w:p w14:paraId="67A71BF6" w14:textId="77777777" w:rsidR="00BE5355" w:rsidRPr="00BE5355" w:rsidRDefault="00BE5355" w:rsidP="00BE5355">
      <w:pPr>
        <w:pStyle w:val="NoSpacing"/>
        <w:rPr>
          <w:rFonts w:ascii="Consolas" w:hAnsi="Consolas"/>
          <w:sz w:val="40"/>
          <w:szCs w:val="40"/>
        </w:rPr>
      </w:pPr>
      <w:r w:rsidRPr="00BE5355">
        <w:rPr>
          <w:rFonts w:ascii="Consolas" w:hAnsi="Consolas"/>
          <w:sz w:val="40"/>
          <w:szCs w:val="40"/>
        </w:rPr>
        <w:t xml:space="preserve">   G A     Bm   G *        D    A    D</w:t>
      </w:r>
    </w:p>
    <w:p w14:paraId="10E89904" w14:textId="77777777" w:rsidR="00BE5355" w:rsidRPr="00BE5355" w:rsidRDefault="00BE5355" w:rsidP="00BE5355">
      <w:pPr>
        <w:pStyle w:val="NoSpacing"/>
        <w:rPr>
          <w:rFonts w:ascii="Consolas" w:hAnsi="Consolas"/>
          <w:sz w:val="40"/>
          <w:szCs w:val="40"/>
        </w:rPr>
      </w:pPr>
      <w:r w:rsidRPr="00BE5355">
        <w:rPr>
          <w:rFonts w:ascii="Consolas" w:hAnsi="Consolas"/>
          <w:sz w:val="40"/>
          <w:szCs w:val="40"/>
        </w:rPr>
        <w:t>If I can't help falling in love with you</w:t>
      </w:r>
    </w:p>
    <w:p w14:paraId="54FC5C96" w14:textId="77777777" w:rsidR="00BE5355" w:rsidRPr="00BE5355" w:rsidRDefault="00BE5355" w:rsidP="00BE5355">
      <w:pPr>
        <w:pStyle w:val="NoSpacing"/>
        <w:ind w:left="720"/>
        <w:rPr>
          <w:rFonts w:ascii="Consolas" w:hAnsi="Consolas"/>
          <w:sz w:val="40"/>
          <w:szCs w:val="40"/>
        </w:rPr>
      </w:pPr>
      <w:r w:rsidRPr="00BE5355">
        <w:rPr>
          <w:rFonts w:ascii="Consolas" w:hAnsi="Consolas"/>
          <w:sz w:val="40"/>
          <w:szCs w:val="40"/>
        </w:rPr>
        <w:t>F#m           C#7    F#m            C#7</w:t>
      </w:r>
    </w:p>
    <w:p w14:paraId="7078B996" w14:textId="77777777" w:rsidR="00BE5355" w:rsidRPr="00BE5355" w:rsidRDefault="00BE5355" w:rsidP="00BE5355">
      <w:pPr>
        <w:pStyle w:val="NoSpacing"/>
        <w:ind w:left="720"/>
        <w:rPr>
          <w:rFonts w:ascii="Consolas" w:hAnsi="Consolas"/>
          <w:sz w:val="40"/>
          <w:szCs w:val="40"/>
        </w:rPr>
      </w:pPr>
      <w:r w:rsidRPr="00BE5355">
        <w:rPr>
          <w:rFonts w:ascii="Consolas" w:hAnsi="Consolas"/>
          <w:sz w:val="40"/>
          <w:szCs w:val="40"/>
        </w:rPr>
        <w:t>Like a river flows surely to the sea</w:t>
      </w:r>
    </w:p>
    <w:p w14:paraId="62749A30" w14:textId="77777777" w:rsidR="00BE5355" w:rsidRPr="00BE5355" w:rsidRDefault="00BE5355" w:rsidP="00BE5355">
      <w:pPr>
        <w:pStyle w:val="NoSpacing"/>
        <w:ind w:left="720"/>
        <w:rPr>
          <w:rFonts w:ascii="Consolas" w:hAnsi="Consolas"/>
          <w:sz w:val="40"/>
          <w:szCs w:val="40"/>
        </w:rPr>
      </w:pPr>
      <w:r w:rsidRPr="00BE5355">
        <w:rPr>
          <w:rFonts w:ascii="Consolas" w:hAnsi="Consolas"/>
          <w:sz w:val="40"/>
          <w:szCs w:val="40"/>
        </w:rPr>
        <w:t>F#m            C#7</w:t>
      </w:r>
    </w:p>
    <w:p w14:paraId="2E4C1674" w14:textId="1E5D11AE" w:rsidR="00BE5355" w:rsidRPr="00BE5355" w:rsidRDefault="00BE5355" w:rsidP="00BE5355">
      <w:pPr>
        <w:pStyle w:val="NoSpacing"/>
        <w:ind w:left="720"/>
        <w:rPr>
          <w:rFonts w:ascii="Consolas" w:hAnsi="Consolas"/>
          <w:sz w:val="40"/>
          <w:szCs w:val="40"/>
        </w:rPr>
      </w:pPr>
      <w:r w:rsidRPr="00BE5355">
        <w:rPr>
          <w:rFonts w:ascii="Consolas" w:hAnsi="Consolas"/>
          <w:sz w:val="40"/>
          <w:szCs w:val="40"/>
        </w:rPr>
        <w:t>Darling so it goe</w:t>
      </w:r>
    </w:p>
    <w:p w14:paraId="38063303" w14:textId="77777777" w:rsidR="00BE5355" w:rsidRPr="00BE5355" w:rsidRDefault="00BE5355" w:rsidP="00BE5355">
      <w:pPr>
        <w:pStyle w:val="NoSpacing"/>
        <w:ind w:left="720"/>
        <w:rPr>
          <w:rFonts w:ascii="Consolas" w:hAnsi="Consolas"/>
          <w:sz w:val="40"/>
          <w:szCs w:val="40"/>
        </w:rPr>
      </w:pPr>
      <w:r w:rsidRPr="00BE5355">
        <w:rPr>
          <w:rFonts w:ascii="Consolas" w:hAnsi="Consolas"/>
          <w:sz w:val="40"/>
          <w:szCs w:val="40"/>
        </w:rPr>
        <w:t>F#m           B7            Em  A</w:t>
      </w:r>
    </w:p>
    <w:p w14:paraId="60DFCFE2" w14:textId="77777777" w:rsidR="00BE5355" w:rsidRPr="00BE5355" w:rsidRDefault="00BE5355" w:rsidP="00BE5355">
      <w:pPr>
        <w:pStyle w:val="NoSpacing"/>
        <w:ind w:left="720"/>
        <w:rPr>
          <w:rFonts w:ascii="Consolas" w:hAnsi="Consolas"/>
          <w:sz w:val="40"/>
          <w:szCs w:val="40"/>
        </w:rPr>
      </w:pPr>
      <w:r w:rsidRPr="00BE5355">
        <w:rPr>
          <w:rFonts w:ascii="Consolas" w:hAnsi="Consolas"/>
          <w:sz w:val="40"/>
          <w:szCs w:val="40"/>
        </w:rPr>
        <w:t>Some things  are  meant to be</w:t>
      </w:r>
    </w:p>
    <w:p w14:paraId="0536EA1F" w14:textId="77777777" w:rsidR="00BE5355" w:rsidRPr="00BE5355" w:rsidRDefault="00BE5355" w:rsidP="00BE5355">
      <w:pPr>
        <w:pStyle w:val="NoSpacing"/>
        <w:rPr>
          <w:rFonts w:ascii="Consolas" w:hAnsi="Consolas"/>
          <w:sz w:val="40"/>
          <w:szCs w:val="40"/>
        </w:rPr>
      </w:pPr>
      <w:r w:rsidRPr="00BE5355">
        <w:rPr>
          <w:rFonts w:ascii="Consolas" w:hAnsi="Consolas"/>
          <w:sz w:val="40"/>
          <w:szCs w:val="40"/>
        </w:rPr>
        <w:t xml:space="preserve"> </w:t>
      </w:r>
    </w:p>
    <w:p w14:paraId="2427A814" w14:textId="77777777" w:rsidR="00BE5355" w:rsidRPr="00BE5355" w:rsidRDefault="00BE5355" w:rsidP="00BE5355">
      <w:pPr>
        <w:pStyle w:val="NoSpacing"/>
        <w:rPr>
          <w:rFonts w:ascii="Consolas" w:hAnsi="Consolas"/>
          <w:sz w:val="40"/>
          <w:szCs w:val="40"/>
        </w:rPr>
      </w:pPr>
      <w:r w:rsidRPr="00BE5355">
        <w:rPr>
          <w:rFonts w:ascii="Consolas" w:hAnsi="Consolas"/>
          <w:sz w:val="40"/>
          <w:szCs w:val="40"/>
        </w:rPr>
        <w:t>D    F#m Bm            G     D    A</w:t>
      </w:r>
    </w:p>
    <w:p w14:paraId="2067D365" w14:textId="77777777" w:rsidR="00BE5355" w:rsidRPr="00BE5355" w:rsidRDefault="00BE5355" w:rsidP="00BE5355">
      <w:pPr>
        <w:pStyle w:val="NoSpacing"/>
        <w:rPr>
          <w:rFonts w:ascii="Consolas" w:hAnsi="Consolas"/>
          <w:sz w:val="40"/>
          <w:szCs w:val="40"/>
        </w:rPr>
      </w:pPr>
      <w:r w:rsidRPr="00BE5355">
        <w:rPr>
          <w:rFonts w:ascii="Consolas" w:hAnsi="Consolas"/>
          <w:sz w:val="40"/>
          <w:szCs w:val="40"/>
        </w:rPr>
        <w:t>Take my hand, take my whole life too</w:t>
      </w:r>
    </w:p>
    <w:p w14:paraId="4A259226" w14:textId="77777777" w:rsidR="00BE5355" w:rsidRPr="00BE5355" w:rsidRDefault="00BE5355" w:rsidP="00BE5355">
      <w:pPr>
        <w:pStyle w:val="NoSpacing"/>
        <w:rPr>
          <w:rFonts w:ascii="Consolas" w:hAnsi="Consolas"/>
          <w:sz w:val="40"/>
          <w:szCs w:val="40"/>
        </w:rPr>
      </w:pPr>
      <w:r w:rsidRPr="00BE5355">
        <w:rPr>
          <w:rFonts w:ascii="Consolas" w:hAnsi="Consolas"/>
          <w:sz w:val="40"/>
          <w:szCs w:val="40"/>
        </w:rPr>
        <w:t xml:space="preserve">    G A     Bm   G          D    A    D</w:t>
      </w:r>
    </w:p>
    <w:p w14:paraId="1E648816" w14:textId="77777777" w:rsidR="00BE5355" w:rsidRPr="00BE5355" w:rsidRDefault="00BE5355" w:rsidP="00BE5355">
      <w:pPr>
        <w:pStyle w:val="NoSpacing"/>
        <w:rPr>
          <w:rFonts w:ascii="Consolas" w:hAnsi="Consolas"/>
          <w:sz w:val="40"/>
          <w:szCs w:val="40"/>
        </w:rPr>
      </w:pPr>
      <w:r w:rsidRPr="00BE5355">
        <w:rPr>
          <w:rFonts w:ascii="Consolas" w:hAnsi="Consolas"/>
          <w:sz w:val="40"/>
          <w:szCs w:val="40"/>
        </w:rPr>
        <w:t>For I can't help falling in love with you</w:t>
      </w:r>
    </w:p>
    <w:p w14:paraId="639A5C66" w14:textId="0852CCCA" w:rsidR="00BE5355" w:rsidRPr="00BE5355" w:rsidRDefault="00BE5355" w:rsidP="00BE5355">
      <w:pPr>
        <w:pStyle w:val="NoSpacing"/>
        <w:rPr>
          <w:rFonts w:ascii="Consolas" w:hAnsi="Consolas"/>
          <w:sz w:val="40"/>
          <w:szCs w:val="40"/>
        </w:rPr>
      </w:pPr>
      <w:r>
        <w:rPr>
          <w:rFonts w:ascii="Consolas" w:hAnsi="Consolas"/>
          <w:sz w:val="40"/>
          <w:szCs w:val="40"/>
        </w:rPr>
        <w:tab/>
        <w:t>&lt;ch&gt;</w:t>
      </w:r>
    </w:p>
    <w:p w14:paraId="0CBE97C0" w14:textId="77777777" w:rsidR="00BE5355" w:rsidRPr="00BE5355" w:rsidRDefault="00BE5355" w:rsidP="00BE5355">
      <w:pPr>
        <w:pStyle w:val="NoSpacing"/>
        <w:rPr>
          <w:rFonts w:ascii="Consolas" w:hAnsi="Consolas"/>
          <w:sz w:val="40"/>
          <w:szCs w:val="40"/>
        </w:rPr>
      </w:pPr>
      <w:r w:rsidRPr="00BE5355">
        <w:rPr>
          <w:rFonts w:ascii="Consolas" w:hAnsi="Consolas"/>
          <w:sz w:val="40"/>
          <w:szCs w:val="40"/>
        </w:rPr>
        <w:t>D    F#m Bm            G     D    A</w:t>
      </w:r>
    </w:p>
    <w:p w14:paraId="06D0695C" w14:textId="77777777" w:rsidR="00BE5355" w:rsidRPr="00BE5355" w:rsidRDefault="00BE5355" w:rsidP="00BE5355">
      <w:pPr>
        <w:pStyle w:val="NoSpacing"/>
        <w:rPr>
          <w:rFonts w:ascii="Consolas" w:hAnsi="Consolas"/>
          <w:sz w:val="40"/>
          <w:szCs w:val="40"/>
        </w:rPr>
      </w:pPr>
      <w:r w:rsidRPr="00BE5355">
        <w:rPr>
          <w:rFonts w:ascii="Consolas" w:hAnsi="Consolas"/>
          <w:sz w:val="40"/>
          <w:szCs w:val="40"/>
        </w:rPr>
        <w:t>Take my hand, take my whole life too</w:t>
      </w:r>
    </w:p>
    <w:p w14:paraId="0466A247" w14:textId="77777777" w:rsidR="00BE5355" w:rsidRPr="00BE5355" w:rsidRDefault="00BE5355" w:rsidP="00BE5355">
      <w:pPr>
        <w:pStyle w:val="NoSpacing"/>
        <w:rPr>
          <w:rFonts w:ascii="Consolas" w:hAnsi="Consolas"/>
          <w:sz w:val="40"/>
          <w:szCs w:val="40"/>
        </w:rPr>
      </w:pPr>
      <w:r w:rsidRPr="00BE5355">
        <w:rPr>
          <w:rFonts w:ascii="Consolas" w:hAnsi="Consolas"/>
          <w:sz w:val="40"/>
          <w:szCs w:val="40"/>
        </w:rPr>
        <w:t xml:space="preserve">    G A     Bm   G          D    A    D</w:t>
      </w:r>
    </w:p>
    <w:p w14:paraId="706C2594" w14:textId="77777777" w:rsidR="00BE5355" w:rsidRPr="00BE5355" w:rsidRDefault="00BE5355" w:rsidP="00BE5355">
      <w:pPr>
        <w:pStyle w:val="NoSpacing"/>
        <w:rPr>
          <w:rFonts w:ascii="Consolas" w:hAnsi="Consolas"/>
          <w:sz w:val="40"/>
          <w:szCs w:val="40"/>
        </w:rPr>
      </w:pPr>
      <w:r w:rsidRPr="00BE5355">
        <w:rPr>
          <w:rFonts w:ascii="Consolas" w:hAnsi="Consolas"/>
          <w:sz w:val="40"/>
          <w:szCs w:val="40"/>
        </w:rPr>
        <w:t>For I can't help falling in love with you</w:t>
      </w:r>
    </w:p>
    <w:p w14:paraId="7FEA89E9" w14:textId="77777777" w:rsidR="00BE5355" w:rsidRPr="00BE5355" w:rsidRDefault="00BE5355" w:rsidP="00BE5355">
      <w:pPr>
        <w:pStyle w:val="NoSpacing"/>
        <w:rPr>
          <w:rFonts w:ascii="Consolas" w:hAnsi="Consolas"/>
          <w:sz w:val="40"/>
          <w:szCs w:val="40"/>
        </w:rPr>
      </w:pPr>
      <w:r w:rsidRPr="00BE5355">
        <w:rPr>
          <w:rFonts w:ascii="Consolas" w:hAnsi="Consolas"/>
          <w:sz w:val="40"/>
          <w:szCs w:val="40"/>
        </w:rPr>
        <w:t xml:space="preserve">    G A     Bm   G          D    A    D</w:t>
      </w:r>
    </w:p>
    <w:p w14:paraId="4E6BF27E" w14:textId="63B9A641" w:rsidR="00B65149" w:rsidRPr="00BE5355" w:rsidRDefault="00BE5355" w:rsidP="00BE5355">
      <w:pPr>
        <w:pStyle w:val="NoSpacing"/>
        <w:rPr>
          <w:rFonts w:ascii="Consolas" w:hAnsi="Consolas"/>
          <w:sz w:val="40"/>
          <w:szCs w:val="40"/>
        </w:rPr>
      </w:pPr>
      <w:r w:rsidRPr="00BE5355">
        <w:rPr>
          <w:rFonts w:ascii="Consolas" w:hAnsi="Consolas"/>
          <w:sz w:val="40"/>
          <w:szCs w:val="40"/>
        </w:rPr>
        <w:t>For I can't help falling in love with you</w:t>
      </w:r>
    </w:p>
    <w:sectPr w:rsidR="00B65149" w:rsidRPr="00BE5355" w:rsidSect="00B6514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5355"/>
    <w:rsid w:val="00B65149"/>
    <w:rsid w:val="00BE53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629A84"/>
  <w15:chartTrackingRefBased/>
  <w15:docId w15:val="{5297AEB8-4308-4953-9212-C113AE56E8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514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65149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B651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sdn\OneDrive\Documents\Custom%20Office%20Templates\UnrealBook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UnrealBook.dotx</Template>
  <TotalTime>2</TotalTime>
  <Pages>1</Pages>
  <Words>136</Words>
  <Characters>780</Characters>
  <Application>Microsoft Office Word</Application>
  <DocSecurity>0</DocSecurity>
  <Lines>6</Lines>
  <Paragraphs>1</Paragraphs>
  <ScaleCrop>false</ScaleCrop>
  <Company/>
  <LinksUpToDate>false</LinksUpToDate>
  <CharactersWithSpaces>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Cranford</dc:creator>
  <cp:keywords/>
  <dc:description/>
  <cp:lastModifiedBy>Steve Cranford</cp:lastModifiedBy>
  <cp:revision>1</cp:revision>
  <dcterms:created xsi:type="dcterms:W3CDTF">2021-11-11T22:14:00Z</dcterms:created>
  <dcterms:modified xsi:type="dcterms:W3CDTF">2021-11-11T22:16:00Z</dcterms:modified>
</cp:coreProperties>
</file>