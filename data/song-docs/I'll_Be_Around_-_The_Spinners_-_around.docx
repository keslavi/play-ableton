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860E4" w14:textId="374E8F26" w:rsidR="00B65149" w:rsidRDefault="009B049B" w:rsidP="00B65149">
      <w:pPr>
        <w:pStyle w:val="Heading1"/>
      </w:pPr>
      <w:r>
        <w:t>D</w:t>
      </w:r>
      <w:r w:rsidR="00B65149">
        <w:tab/>
      </w:r>
      <w:r>
        <w:t>Don’t Be Cruel</w:t>
      </w:r>
    </w:p>
    <w:p w14:paraId="706D88A9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</w:p>
    <w:p w14:paraId="3520AFC3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  <w:r w:rsidRPr="009B049B">
        <w:rPr>
          <w:rFonts w:ascii="Consolas" w:hAnsi="Consolas"/>
          <w:sz w:val="28"/>
          <w:szCs w:val="28"/>
        </w:rPr>
        <w:t>D                        D</w:t>
      </w:r>
    </w:p>
    <w:p w14:paraId="420399B1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  <w:r w:rsidRPr="009B049B">
        <w:rPr>
          <w:rFonts w:ascii="Consolas" w:hAnsi="Consolas"/>
          <w:sz w:val="28"/>
          <w:szCs w:val="28"/>
        </w:rPr>
        <w:t>You know I can be found, sitting home all alone,</w:t>
      </w:r>
    </w:p>
    <w:p w14:paraId="1F2BEA94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  <w:r w:rsidRPr="009B049B">
        <w:rPr>
          <w:rFonts w:ascii="Consolas" w:hAnsi="Consolas"/>
          <w:sz w:val="28"/>
          <w:szCs w:val="28"/>
        </w:rPr>
        <w:t xml:space="preserve">    G                        D</w:t>
      </w:r>
    </w:p>
    <w:p w14:paraId="72D2E9FB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  <w:r w:rsidRPr="009B049B">
        <w:rPr>
          <w:rFonts w:ascii="Consolas" w:hAnsi="Consolas"/>
          <w:sz w:val="28"/>
          <w:szCs w:val="28"/>
        </w:rPr>
        <w:t>If you can’t come around, at least please telephone.</w:t>
      </w:r>
    </w:p>
    <w:p w14:paraId="2067478F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  <w:r w:rsidRPr="009B049B">
        <w:rPr>
          <w:rFonts w:ascii="Consolas" w:hAnsi="Consolas"/>
          <w:sz w:val="28"/>
          <w:szCs w:val="28"/>
        </w:rPr>
        <w:t xml:space="preserve">           Em    A                 D</w:t>
      </w:r>
    </w:p>
    <w:p w14:paraId="3530F8B7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  <w:r w:rsidRPr="009B049B">
        <w:rPr>
          <w:rFonts w:ascii="Consolas" w:hAnsi="Consolas"/>
          <w:sz w:val="28"/>
          <w:szCs w:val="28"/>
        </w:rPr>
        <w:t>A don’t be cruel to a heart that’s true</w:t>
      </w:r>
    </w:p>
    <w:p w14:paraId="32C24E10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  <w:r w:rsidRPr="009B049B">
        <w:rPr>
          <w:rFonts w:ascii="Consolas" w:hAnsi="Consolas"/>
          <w:sz w:val="28"/>
          <w:szCs w:val="28"/>
        </w:rPr>
        <w:t xml:space="preserve"> </w:t>
      </w:r>
    </w:p>
    <w:p w14:paraId="63397D86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  <w:r w:rsidRPr="009B049B">
        <w:rPr>
          <w:rFonts w:ascii="Consolas" w:hAnsi="Consolas"/>
          <w:sz w:val="28"/>
          <w:szCs w:val="28"/>
        </w:rPr>
        <w:t xml:space="preserve"> </w:t>
      </w:r>
    </w:p>
    <w:p w14:paraId="2F9162FC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  <w:r w:rsidRPr="009B049B">
        <w:rPr>
          <w:rFonts w:ascii="Consolas" w:hAnsi="Consolas"/>
          <w:sz w:val="28"/>
          <w:szCs w:val="28"/>
        </w:rPr>
        <w:t>[Verse 2]</w:t>
      </w:r>
    </w:p>
    <w:p w14:paraId="778F2733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  <w:r w:rsidRPr="009B049B">
        <w:rPr>
          <w:rFonts w:ascii="Consolas" w:hAnsi="Consolas"/>
          <w:sz w:val="28"/>
          <w:szCs w:val="28"/>
        </w:rPr>
        <w:t xml:space="preserve"> </w:t>
      </w:r>
    </w:p>
    <w:p w14:paraId="49DFBE92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  <w:r w:rsidRPr="009B049B">
        <w:rPr>
          <w:rFonts w:ascii="Consolas" w:hAnsi="Consolas"/>
          <w:sz w:val="28"/>
          <w:szCs w:val="28"/>
        </w:rPr>
        <w:t>D                            D</w:t>
      </w:r>
    </w:p>
    <w:p w14:paraId="279EC85F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  <w:r w:rsidRPr="009B049B">
        <w:rPr>
          <w:rFonts w:ascii="Consolas" w:hAnsi="Consolas"/>
          <w:sz w:val="28"/>
          <w:szCs w:val="28"/>
        </w:rPr>
        <w:t>Baby, if I made you mad, for something I might have said,</w:t>
      </w:r>
    </w:p>
    <w:p w14:paraId="1179BC7B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  <w:r w:rsidRPr="009B049B">
        <w:rPr>
          <w:rFonts w:ascii="Consolas" w:hAnsi="Consolas"/>
          <w:sz w:val="28"/>
          <w:szCs w:val="28"/>
        </w:rPr>
        <w:t xml:space="preserve"> G                                  D</w:t>
      </w:r>
    </w:p>
    <w:p w14:paraId="0640779B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  <w:r w:rsidRPr="009B049B">
        <w:rPr>
          <w:rFonts w:ascii="Consolas" w:hAnsi="Consolas"/>
          <w:sz w:val="28"/>
          <w:szCs w:val="28"/>
        </w:rPr>
        <w:t>Please, let’s forget the past, the future looks bright ahead</w:t>
      </w:r>
    </w:p>
    <w:p w14:paraId="72391C45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  <w:r w:rsidRPr="009B049B">
        <w:rPr>
          <w:rFonts w:ascii="Consolas" w:hAnsi="Consolas"/>
          <w:sz w:val="28"/>
          <w:szCs w:val="28"/>
        </w:rPr>
        <w:t xml:space="preserve">           Em    A                 D    D7</w:t>
      </w:r>
    </w:p>
    <w:p w14:paraId="13FE6E4B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  <w:r w:rsidRPr="009B049B">
        <w:rPr>
          <w:rFonts w:ascii="Consolas" w:hAnsi="Consolas"/>
          <w:sz w:val="28"/>
          <w:szCs w:val="28"/>
        </w:rPr>
        <w:t>A don’t be cruel to a heart that’s true</w:t>
      </w:r>
    </w:p>
    <w:p w14:paraId="22D9E407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  <w:r w:rsidRPr="009B049B">
        <w:rPr>
          <w:rFonts w:ascii="Consolas" w:hAnsi="Consolas"/>
          <w:sz w:val="28"/>
          <w:szCs w:val="28"/>
        </w:rPr>
        <w:t xml:space="preserve">        G             A     G              A                D</w:t>
      </w:r>
    </w:p>
    <w:p w14:paraId="1C0D9D8A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  <w:r w:rsidRPr="009B049B">
        <w:rPr>
          <w:rFonts w:ascii="Consolas" w:hAnsi="Consolas"/>
          <w:sz w:val="28"/>
          <w:szCs w:val="28"/>
        </w:rPr>
        <w:t>I don’t want no other love, baby it’s just you I’m thinking of</w:t>
      </w:r>
    </w:p>
    <w:p w14:paraId="51616510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  <w:r w:rsidRPr="009B049B">
        <w:rPr>
          <w:rFonts w:ascii="Consolas" w:hAnsi="Consolas"/>
          <w:sz w:val="28"/>
          <w:szCs w:val="28"/>
        </w:rPr>
        <w:t xml:space="preserve"> </w:t>
      </w:r>
    </w:p>
    <w:p w14:paraId="206EFDEB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  <w:r w:rsidRPr="009B049B">
        <w:rPr>
          <w:rFonts w:ascii="Consolas" w:hAnsi="Consolas"/>
          <w:sz w:val="28"/>
          <w:szCs w:val="28"/>
        </w:rPr>
        <w:t xml:space="preserve"> </w:t>
      </w:r>
    </w:p>
    <w:p w14:paraId="5D0FD173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  <w:r w:rsidRPr="009B049B">
        <w:rPr>
          <w:rFonts w:ascii="Consolas" w:hAnsi="Consolas"/>
          <w:sz w:val="28"/>
          <w:szCs w:val="28"/>
        </w:rPr>
        <w:t>[Verse 3]</w:t>
      </w:r>
    </w:p>
    <w:p w14:paraId="42E301A4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  <w:r w:rsidRPr="009B049B">
        <w:rPr>
          <w:rFonts w:ascii="Consolas" w:hAnsi="Consolas"/>
          <w:sz w:val="28"/>
          <w:szCs w:val="28"/>
        </w:rPr>
        <w:t xml:space="preserve"> </w:t>
      </w:r>
    </w:p>
    <w:p w14:paraId="19C2DAC1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  <w:r w:rsidRPr="009B049B">
        <w:rPr>
          <w:rFonts w:ascii="Consolas" w:hAnsi="Consolas"/>
          <w:sz w:val="28"/>
          <w:szCs w:val="28"/>
        </w:rPr>
        <w:t>D                          D</w:t>
      </w:r>
    </w:p>
    <w:p w14:paraId="634EE059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  <w:r w:rsidRPr="009B049B">
        <w:rPr>
          <w:rFonts w:ascii="Consolas" w:hAnsi="Consolas"/>
          <w:sz w:val="28"/>
          <w:szCs w:val="28"/>
        </w:rPr>
        <w:t>Don’t stop thinking of me, don’t make me feel this way,</w:t>
      </w:r>
    </w:p>
    <w:p w14:paraId="6401A60C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  <w:r w:rsidRPr="009B049B">
        <w:rPr>
          <w:rFonts w:ascii="Consolas" w:hAnsi="Consolas"/>
          <w:sz w:val="28"/>
          <w:szCs w:val="28"/>
        </w:rPr>
        <w:t xml:space="preserve">        G                          D</w:t>
      </w:r>
    </w:p>
    <w:p w14:paraId="2E4C13E5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  <w:r w:rsidRPr="009B049B">
        <w:rPr>
          <w:rFonts w:ascii="Consolas" w:hAnsi="Consolas"/>
          <w:sz w:val="28"/>
          <w:szCs w:val="28"/>
        </w:rPr>
        <w:t>Come on over here and love me, you know what I want you to say</w:t>
      </w:r>
    </w:p>
    <w:p w14:paraId="37A4037F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  <w:r w:rsidRPr="009B049B">
        <w:rPr>
          <w:rFonts w:ascii="Consolas" w:hAnsi="Consolas"/>
          <w:sz w:val="28"/>
          <w:szCs w:val="28"/>
        </w:rPr>
        <w:t xml:space="preserve">           Em    A                 D   D7</w:t>
      </w:r>
    </w:p>
    <w:p w14:paraId="2A26E7AB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  <w:r w:rsidRPr="009B049B">
        <w:rPr>
          <w:rFonts w:ascii="Consolas" w:hAnsi="Consolas"/>
          <w:sz w:val="28"/>
          <w:szCs w:val="28"/>
        </w:rPr>
        <w:t>A don’t be cruel to a heart that’s true</w:t>
      </w:r>
    </w:p>
    <w:p w14:paraId="31925E5E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  <w:r w:rsidRPr="009B049B">
        <w:rPr>
          <w:rFonts w:ascii="Consolas" w:hAnsi="Consolas"/>
          <w:sz w:val="28"/>
          <w:szCs w:val="28"/>
        </w:rPr>
        <w:t xml:space="preserve">    G             A       G               A              D</w:t>
      </w:r>
    </w:p>
    <w:p w14:paraId="573B0E6B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  <w:r w:rsidRPr="009B049B">
        <w:rPr>
          <w:rFonts w:ascii="Consolas" w:hAnsi="Consolas"/>
          <w:sz w:val="28"/>
          <w:szCs w:val="28"/>
        </w:rPr>
        <w:t>Why should we be apart, I really love you baby, cross my heart</w:t>
      </w:r>
    </w:p>
    <w:p w14:paraId="0FA509A6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  <w:r w:rsidRPr="009B049B">
        <w:rPr>
          <w:rFonts w:ascii="Consolas" w:hAnsi="Consolas"/>
          <w:sz w:val="28"/>
          <w:szCs w:val="28"/>
        </w:rPr>
        <w:t xml:space="preserve"> </w:t>
      </w:r>
    </w:p>
    <w:p w14:paraId="496FD290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  <w:r w:rsidRPr="009B049B">
        <w:rPr>
          <w:rFonts w:ascii="Consolas" w:hAnsi="Consolas"/>
          <w:sz w:val="28"/>
          <w:szCs w:val="28"/>
        </w:rPr>
        <w:t xml:space="preserve"> </w:t>
      </w:r>
    </w:p>
    <w:p w14:paraId="61EDAD0F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  <w:r w:rsidRPr="009B049B">
        <w:rPr>
          <w:rFonts w:ascii="Consolas" w:hAnsi="Consolas"/>
          <w:sz w:val="28"/>
          <w:szCs w:val="28"/>
        </w:rPr>
        <w:t>[Verse 4]</w:t>
      </w:r>
    </w:p>
    <w:p w14:paraId="761514FA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  <w:r w:rsidRPr="009B049B">
        <w:rPr>
          <w:rFonts w:ascii="Consolas" w:hAnsi="Consolas"/>
          <w:sz w:val="28"/>
          <w:szCs w:val="28"/>
        </w:rPr>
        <w:t xml:space="preserve"> </w:t>
      </w:r>
    </w:p>
    <w:p w14:paraId="21D2B6AE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  <w:r w:rsidRPr="009B049B">
        <w:rPr>
          <w:rFonts w:ascii="Consolas" w:hAnsi="Consolas"/>
          <w:sz w:val="28"/>
          <w:szCs w:val="28"/>
        </w:rPr>
        <w:t>D                              D</w:t>
      </w:r>
    </w:p>
    <w:p w14:paraId="2BB6EE6E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  <w:r w:rsidRPr="009B049B">
        <w:rPr>
          <w:rFonts w:ascii="Consolas" w:hAnsi="Consolas"/>
          <w:sz w:val="28"/>
          <w:szCs w:val="28"/>
        </w:rPr>
        <w:t>Let’s walk up to the preacher, and let us say I do,</w:t>
      </w:r>
    </w:p>
    <w:p w14:paraId="23E5B4CD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  <w:r w:rsidRPr="009B049B">
        <w:rPr>
          <w:rFonts w:ascii="Consolas" w:hAnsi="Consolas"/>
          <w:sz w:val="28"/>
          <w:szCs w:val="28"/>
        </w:rPr>
        <w:t xml:space="preserve">  G                                       D</w:t>
      </w:r>
    </w:p>
    <w:p w14:paraId="3E55D0D9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  <w:r w:rsidRPr="009B049B">
        <w:rPr>
          <w:rFonts w:ascii="Consolas" w:hAnsi="Consolas"/>
          <w:sz w:val="28"/>
          <w:szCs w:val="28"/>
        </w:rPr>
        <w:t>Then you’ll know you’ll have me, and I’ll know that I’ll have you</w:t>
      </w:r>
    </w:p>
    <w:p w14:paraId="7D39ED65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  <w:r w:rsidRPr="009B049B">
        <w:rPr>
          <w:rFonts w:ascii="Consolas" w:hAnsi="Consolas"/>
          <w:sz w:val="28"/>
          <w:szCs w:val="28"/>
        </w:rPr>
        <w:t xml:space="preserve">           Em    A                 D    D7</w:t>
      </w:r>
    </w:p>
    <w:p w14:paraId="3255305B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  <w:r w:rsidRPr="009B049B">
        <w:rPr>
          <w:rFonts w:ascii="Consolas" w:hAnsi="Consolas"/>
          <w:sz w:val="28"/>
          <w:szCs w:val="28"/>
        </w:rPr>
        <w:t>A don’t be cruel to a heart that’s true</w:t>
      </w:r>
    </w:p>
    <w:p w14:paraId="092CE5DC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  <w:r w:rsidRPr="009B049B">
        <w:rPr>
          <w:rFonts w:ascii="Consolas" w:hAnsi="Consolas"/>
          <w:sz w:val="28"/>
          <w:szCs w:val="28"/>
        </w:rPr>
        <w:lastRenderedPageBreak/>
        <w:t xml:space="preserve"> </w:t>
      </w:r>
    </w:p>
    <w:p w14:paraId="1A7AD163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  <w:r w:rsidRPr="009B049B">
        <w:rPr>
          <w:rFonts w:ascii="Consolas" w:hAnsi="Consolas"/>
          <w:sz w:val="28"/>
          <w:szCs w:val="28"/>
        </w:rPr>
        <w:t xml:space="preserve"> </w:t>
      </w:r>
    </w:p>
    <w:p w14:paraId="74BF79BC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  <w:r w:rsidRPr="009B049B">
        <w:rPr>
          <w:rFonts w:ascii="Consolas" w:hAnsi="Consolas"/>
          <w:sz w:val="28"/>
          <w:szCs w:val="28"/>
        </w:rPr>
        <w:t>[Verse 5]</w:t>
      </w:r>
    </w:p>
    <w:p w14:paraId="70AE1908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  <w:r w:rsidRPr="009B049B">
        <w:rPr>
          <w:rFonts w:ascii="Consolas" w:hAnsi="Consolas"/>
          <w:sz w:val="28"/>
          <w:szCs w:val="28"/>
        </w:rPr>
        <w:t xml:space="preserve"> </w:t>
      </w:r>
    </w:p>
    <w:p w14:paraId="62032BEF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  <w:r w:rsidRPr="009B049B">
        <w:rPr>
          <w:rFonts w:ascii="Consolas" w:hAnsi="Consolas"/>
          <w:sz w:val="28"/>
          <w:szCs w:val="28"/>
        </w:rPr>
        <w:t>G                     A     G              A                D</w:t>
      </w:r>
    </w:p>
    <w:p w14:paraId="2EB95C8C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  <w:r w:rsidRPr="009B049B">
        <w:rPr>
          <w:rFonts w:ascii="Consolas" w:hAnsi="Consolas"/>
          <w:sz w:val="28"/>
          <w:szCs w:val="28"/>
        </w:rPr>
        <w:t>I don’t want no other love, baby it’s just you I’m thinking of</w:t>
      </w:r>
    </w:p>
    <w:p w14:paraId="18202FD8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  <w:proofErr w:type="gramStart"/>
      <w:r w:rsidRPr="009B049B">
        <w:rPr>
          <w:rFonts w:ascii="Consolas" w:hAnsi="Consolas"/>
          <w:sz w:val="28"/>
          <w:szCs w:val="28"/>
        </w:rPr>
        <w:t xml:space="preserve">N.C.  </w:t>
      </w:r>
      <w:proofErr w:type="gramEnd"/>
      <w:r w:rsidRPr="009B049B">
        <w:rPr>
          <w:rFonts w:ascii="Consolas" w:hAnsi="Consolas"/>
          <w:sz w:val="28"/>
          <w:szCs w:val="28"/>
        </w:rPr>
        <w:t xml:space="preserve">     Em    A                 D</w:t>
      </w:r>
    </w:p>
    <w:p w14:paraId="25D821CD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  <w:r w:rsidRPr="009B049B">
        <w:rPr>
          <w:rFonts w:ascii="Consolas" w:hAnsi="Consolas"/>
          <w:sz w:val="28"/>
          <w:szCs w:val="28"/>
        </w:rPr>
        <w:t>A don’t be cruel to a heart that’s true</w:t>
      </w:r>
    </w:p>
    <w:p w14:paraId="6F956F04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  <w:r w:rsidRPr="009B049B">
        <w:rPr>
          <w:rFonts w:ascii="Consolas" w:hAnsi="Consolas"/>
          <w:sz w:val="28"/>
          <w:szCs w:val="28"/>
        </w:rPr>
        <w:t xml:space="preserve">         Em    A                 D    D7</w:t>
      </w:r>
    </w:p>
    <w:p w14:paraId="52D0D979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  <w:r w:rsidRPr="009B049B">
        <w:rPr>
          <w:rFonts w:ascii="Consolas" w:hAnsi="Consolas"/>
          <w:sz w:val="28"/>
          <w:szCs w:val="28"/>
        </w:rPr>
        <w:t>Don’t be cruel to a heart that’s true</w:t>
      </w:r>
    </w:p>
    <w:p w14:paraId="3133DBE3" w14:textId="77777777" w:rsidR="009B049B" w:rsidRPr="009B049B" w:rsidRDefault="009B049B" w:rsidP="009B049B">
      <w:pPr>
        <w:pStyle w:val="NoSpacing"/>
        <w:rPr>
          <w:rFonts w:ascii="Consolas" w:hAnsi="Consolas"/>
          <w:sz w:val="28"/>
          <w:szCs w:val="28"/>
        </w:rPr>
      </w:pPr>
      <w:r w:rsidRPr="009B049B">
        <w:rPr>
          <w:rFonts w:ascii="Consolas" w:hAnsi="Consolas"/>
          <w:sz w:val="28"/>
          <w:szCs w:val="28"/>
        </w:rPr>
        <w:t>G                     A     G              A                D</w:t>
      </w:r>
    </w:p>
    <w:p w14:paraId="003A0F3B" w14:textId="2D8760A4" w:rsidR="00B65149" w:rsidRPr="00B65149" w:rsidRDefault="009B049B" w:rsidP="009B049B">
      <w:pPr>
        <w:pStyle w:val="NoSpacing"/>
        <w:rPr>
          <w:rFonts w:ascii="Consolas" w:hAnsi="Consolas"/>
          <w:sz w:val="28"/>
          <w:szCs w:val="28"/>
        </w:rPr>
      </w:pPr>
      <w:r w:rsidRPr="009B049B">
        <w:rPr>
          <w:rFonts w:ascii="Consolas" w:hAnsi="Consolas"/>
          <w:sz w:val="28"/>
          <w:szCs w:val="28"/>
        </w:rPr>
        <w:t>I don’t want no other love, baby it’s just you I’m thinking of</w:t>
      </w:r>
    </w:p>
    <w:sectPr w:rsidR="00B65149" w:rsidRPr="00B65149" w:rsidSect="00B65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49B"/>
    <w:rsid w:val="009B049B"/>
    <w:rsid w:val="00B6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E27E7"/>
  <w15:chartTrackingRefBased/>
  <w15:docId w15:val="{9EC54DFE-6A8A-45A0-BD23-F476F33B2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OneDrive\Documents\Custom%20Office%20Templates\UnrealB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UnrealBook.dotx</Template>
  <TotalTime>0</TotalTime>
  <Pages>2</Pages>
  <Words>359</Words>
  <Characters>1429</Characters>
  <Application>Microsoft Office Word</Application>
  <DocSecurity>0</DocSecurity>
  <Lines>95</Lines>
  <Paragraphs>94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2021-11-08T14:06:00Z</dcterms:created>
  <dcterms:modified xsi:type="dcterms:W3CDTF">2021-11-08T14:06:00Z</dcterms:modified>
</cp:coreProperties>
</file>