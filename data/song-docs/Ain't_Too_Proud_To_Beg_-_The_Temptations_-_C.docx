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22DBB" w14:textId="0E801FA3" w:rsidR="00B65149" w:rsidRDefault="009F5C9A" w:rsidP="00B65149">
      <w:pPr>
        <w:pStyle w:val="Heading1"/>
      </w:pPr>
      <w:r>
        <w:t>C</w:t>
      </w:r>
      <w:r w:rsidR="00E45E7A">
        <w:tab/>
      </w:r>
      <w:proofErr w:type="spellStart"/>
      <w:r>
        <w:t>Ain’t</w:t>
      </w:r>
      <w:proofErr w:type="spellEnd"/>
      <w:r>
        <w:t xml:space="preserve"> Too Proud </w:t>
      </w:r>
      <w:proofErr w:type="gramStart"/>
      <w:r>
        <w:t>To</w:t>
      </w:r>
      <w:proofErr w:type="gramEnd"/>
      <w:r>
        <w:t xml:space="preserve"> Beg</w:t>
      </w:r>
    </w:p>
    <w:p w14:paraId="1B84F958" w14:textId="77777777" w:rsidR="009F5C9A" w:rsidRP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 xml:space="preserve">I know you </w:t>
      </w:r>
      <w:proofErr w:type="spellStart"/>
      <w:r w:rsidRPr="009F5C9A">
        <w:rPr>
          <w:rFonts w:ascii="Consolas" w:hAnsi="Consolas"/>
          <w:sz w:val="28"/>
          <w:szCs w:val="28"/>
        </w:rPr>
        <w:t>wanna</w:t>
      </w:r>
      <w:proofErr w:type="spellEnd"/>
      <w:r w:rsidRPr="009F5C9A">
        <w:rPr>
          <w:rFonts w:ascii="Consolas" w:hAnsi="Consolas"/>
          <w:sz w:val="28"/>
          <w:szCs w:val="28"/>
        </w:rPr>
        <w:t xml:space="preserve"> leave me</w:t>
      </w:r>
    </w:p>
    <w:p w14:paraId="575E63AF" w14:textId="77777777" w:rsidR="009F5C9A" w:rsidRP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>But I refuse to let you go</w:t>
      </w:r>
    </w:p>
    <w:p w14:paraId="5B230BB0" w14:textId="77777777" w:rsidR="009F5C9A" w:rsidRP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 xml:space="preserve">If I </w:t>
      </w:r>
      <w:proofErr w:type="gramStart"/>
      <w:r w:rsidRPr="009F5C9A">
        <w:rPr>
          <w:rFonts w:ascii="Consolas" w:hAnsi="Consolas"/>
          <w:sz w:val="28"/>
          <w:szCs w:val="28"/>
        </w:rPr>
        <w:t>have to</w:t>
      </w:r>
      <w:proofErr w:type="gramEnd"/>
      <w:r w:rsidRPr="009F5C9A">
        <w:rPr>
          <w:rFonts w:ascii="Consolas" w:hAnsi="Consolas"/>
          <w:sz w:val="28"/>
          <w:szCs w:val="28"/>
        </w:rPr>
        <w:t xml:space="preserve"> beg and plead for your sympathy</w:t>
      </w:r>
    </w:p>
    <w:p w14:paraId="6A8433FB" w14:textId="7774918D" w:rsid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 xml:space="preserve">I don't mind, </w:t>
      </w:r>
      <w:proofErr w:type="spellStart"/>
      <w:r w:rsidRPr="009F5C9A">
        <w:rPr>
          <w:rFonts w:ascii="Consolas" w:hAnsi="Consolas"/>
          <w:sz w:val="28"/>
          <w:szCs w:val="28"/>
        </w:rPr>
        <w:t>'cause</w:t>
      </w:r>
      <w:proofErr w:type="spellEnd"/>
      <w:r w:rsidRPr="009F5C9A">
        <w:rPr>
          <w:rFonts w:ascii="Consolas" w:hAnsi="Consolas"/>
          <w:sz w:val="28"/>
          <w:szCs w:val="28"/>
        </w:rPr>
        <w:t xml:space="preserve"> you mean that much to me</w:t>
      </w:r>
    </w:p>
    <w:p w14:paraId="4E00D3D2" w14:textId="77777777" w:rsidR="009F5C9A" w:rsidRP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</w:p>
    <w:p w14:paraId="6CCB043D" w14:textId="77777777" w:rsidR="009F5C9A" w:rsidRPr="009F5C9A" w:rsidRDefault="009F5C9A" w:rsidP="009F5C9A">
      <w:pPr>
        <w:pStyle w:val="NoSpacing"/>
        <w:ind w:left="720"/>
        <w:rPr>
          <w:rFonts w:ascii="Consolas" w:hAnsi="Consolas"/>
          <w:sz w:val="28"/>
          <w:szCs w:val="28"/>
        </w:rPr>
      </w:pPr>
      <w:proofErr w:type="spellStart"/>
      <w:r w:rsidRPr="009F5C9A">
        <w:rPr>
          <w:rFonts w:ascii="Consolas" w:hAnsi="Consolas"/>
          <w:sz w:val="28"/>
          <w:szCs w:val="28"/>
        </w:rPr>
        <w:t>Ain't</w:t>
      </w:r>
      <w:proofErr w:type="spellEnd"/>
      <w:r w:rsidRPr="009F5C9A">
        <w:rPr>
          <w:rFonts w:ascii="Consolas" w:hAnsi="Consolas"/>
          <w:sz w:val="28"/>
          <w:szCs w:val="28"/>
        </w:rPr>
        <w:t xml:space="preserve"> too proud to beg and you know it (sweet darlin')</w:t>
      </w:r>
    </w:p>
    <w:p w14:paraId="436E931E" w14:textId="77777777" w:rsidR="009F5C9A" w:rsidRPr="009F5C9A" w:rsidRDefault="009F5C9A" w:rsidP="009F5C9A">
      <w:pPr>
        <w:pStyle w:val="NoSpacing"/>
        <w:ind w:left="720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>Please don't leave me girl (don't you go)</w:t>
      </w:r>
    </w:p>
    <w:p w14:paraId="040EC297" w14:textId="77777777" w:rsidR="009F5C9A" w:rsidRPr="009F5C9A" w:rsidRDefault="009F5C9A" w:rsidP="009F5C9A">
      <w:pPr>
        <w:pStyle w:val="NoSpacing"/>
        <w:ind w:left="720"/>
        <w:rPr>
          <w:rFonts w:ascii="Consolas" w:hAnsi="Consolas"/>
          <w:sz w:val="28"/>
          <w:szCs w:val="28"/>
        </w:rPr>
      </w:pPr>
      <w:proofErr w:type="spellStart"/>
      <w:r w:rsidRPr="009F5C9A">
        <w:rPr>
          <w:rFonts w:ascii="Consolas" w:hAnsi="Consolas"/>
          <w:sz w:val="28"/>
          <w:szCs w:val="28"/>
        </w:rPr>
        <w:t>Ain't</w:t>
      </w:r>
      <w:proofErr w:type="spellEnd"/>
      <w:r w:rsidRPr="009F5C9A">
        <w:rPr>
          <w:rFonts w:ascii="Consolas" w:hAnsi="Consolas"/>
          <w:sz w:val="28"/>
          <w:szCs w:val="28"/>
        </w:rPr>
        <w:t xml:space="preserve"> too proud to plead, baby, baby</w:t>
      </w:r>
    </w:p>
    <w:p w14:paraId="454BC26B" w14:textId="77777777" w:rsidR="009F5C9A" w:rsidRPr="009F5C9A" w:rsidRDefault="009F5C9A" w:rsidP="009F5C9A">
      <w:pPr>
        <w:pStyle w:val="NoSpacing"/>
        <w:ind w:left="720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>Please don't leave me, girl (don't you go)</w:t>
      </w:r>
    </w:p>
    <w:p w14:paraId="5500C174" w14:textId="77777777" w:rsid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</w:p>
    <w:p w14:paraId="066E591E" w14:textId="10CAF409" w:rsidR="009F5C9A" w:rsidRP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 xml:space="preserve">Now I heard a </w:t>
      </w:r>
      <w:proofErr w:type="spellStart"/>
      <w:r w:rsidRPr="009F5C9A">
        <w:rPr>
          <w:rFonts w:ascii="Consolas" w:hAnsi="Consolas"/>
          <w:sz w:val="28"/>
          <w:szCs w:val="28"/>
        </w:rPr>
        <w:t>cryin</w:t>
      </w:r>
      <w:proofErr w:type="spellEnd"/>
      <w:r w:rsidRPr="009F5C9A">
        <w:rPr>
          <w:rFonts w:ascii="Consolas" w:hAnsi="Consolas"/>
          <w:sz w:val="28"/>
          <w:szCs w:val="28"/>
        </w:rPr>
        <w:t>' man</w:t>
      </w:r>
    </w:p>
    <w:p w14:paraId="525D89FF" w14:textId="77777777" w:rsidR="009F5C9A" w:rsidRP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>Is half a man, with no sense of pride</w:t>
      </w:r>
    </w:p>
    <w:p w14:paraId="6983DB05" w14:textId="77777777" w:rsidR="009F5C9A" w:rsidRP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 xml:space="preserve">But if I </w:t>
      </w:r>
      <w:proofErr w:type="gramStart"/>
      <w:r w:rsidRPr="009F5C9A">
        <w:rPr>
          <w:rFonts w:ascii="Consolas" w:hAnsi="Consolas"/>
          <w:sz w:val="28"/>
          <w:szCs w:val="28"/>
        </w:rPr>
        <w:t>have to</w:t>
      </w:r>
      <w:proofErr w:type="gramEnd"/>
      <w:r w:rsidRPr="009F5C9A">
        <w:rPr>
          <w:rFonts w:ascii="Consolas" w:hAnsi="Consolas"/>
          <w:sz w:val="28"/>
          <w:szCs w:val="28"/>
        </w:rPr>
        <w:t xml:space="preserve"> cry to keep you</w:t>
      </w:r>
    </w:p>
    <w:p w14:paraId="0276316D" w14:textId="77777777" w:rsidR="009F5C9A" w:rsidRP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 xml:space="preserve">I don't mind </w:t>
      </w:r>
      <w:proofErr w:type="spellStart"/>
      <w:r w:rsidRPr="009F5C9A">
        <w:rPr>
          <w:rFonts w:ascii="Consolas" w:hAnsi="Consolas"/>
          <w:sz w:val="28"/>
          <w:szCs w:val="28"/>
        </w:rPr>
        <w:t>weepin</w:t>
      </w:r>
      <w:proofErr w:type="spellEnd"/>
      <w:r w:rsidRPr="009F5C9A">
        <w:rPr>
          <w:rFonts w:ascii="Consolas" w:hAnsi="Consolas"/>
          <w:sz w:val="28"/>
          <w:szCs w:val="28"/>
        </w:rPr>
        <w:t>' if it'll keep you by my side</w:t>
      </w:r>
    </w:p>
    <w:p w14:paraId="3EB39375" w14:textId="77777777" w:rsid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</w:p>
    <w:p w14:paraId="727D0EEA" w14:textId="087475EB" w:rsid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76DC749C" w14:textId="77777777" w:rsid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</w:p>
    <w:p w14:paraId="7C2FBBCB" w14:textId="0A2CC48D" w:rsidR="009F5C9A" w:rsidRP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 xml:space="preserve">If I </w:t>
      </w:r>
      <w:proofErr w:type="gramStart"/>
      <w:r w:rsidRPr="009F5C9A">
        <w:rPr>
          <w:rFonts w:ascii="Consolas" w:hAnsi="Consolas"/>
          <w:sz w:val="28"/>
          <w:szCs w:val="28"/>
        </w:rPr>
        <w:t>have to</w:t>
      </w:r>
      <w:proofErr w:type="gramEnd"/>
      <w:r w:rsidRPr="009F5C9A">
        <w:rPr>
          <w:rFonts w:ascii="Consolas" w:hAnsi="Consolas"/>
          <w:sz w:val="28"/>
          <w:szCs w:val="28"/>
        </w:rPr>
        <w:t xml:space="preserve"> sleep on your doorstep</w:t>
      </w:r>
    </w:p>
    <w:p w14:paraId="4E4452EE" w14:textId="77777777" w:rsidR="009F5C9A" w:rsidRP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>All night and day</w:t>
      </w:r>
    </w:p>
    <w:p w14:paraId="2E2E5BCA" w14:textId="77777777" w:rsidR="009F5C9A" w:rsidRP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 xml:space="preserve">Just to keep you from </w:t>
      </w:r>
      <w:proofErr w:type="spellStart"/>
      <w:r w:rsidRPr="009F5C9A">
        <w:rPr>
          <w:rFonts w:ascii="Consolas" w:hAnsi="Consolas"/>
          <w:sz w:val="28"/>
          <w:szCs w:val="28"/>
        </w:rPr>
        <w:t>walkin</w:t>
      </w:r>
      <w:proofErr w:type="spellEnd"/>
      <w:r w:rsidRPr="009F5C9A">
        <w:rPr>
          <w:rFonts w:ascii="Consolas" w:hAnsi="Consolas"/>
          <w:sz w:val="28"/>
          <w:szCs w:val="28"/>
        </w:rPr>
        <w:t>' away</w:t>
      </w:r>
    </w:p>
    <w:p w14:paraId="43841A5E" w14:textId="77777777" w:rsidR="009F5C9A" w:rsidRP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>Let your friends laugh, even this I can stand</w:t>
      </w:r>
    </w:p>
    <w:p w14:paraId="3DF454A7" w14:textId="77777777" w:rsidR="009F5C9A" w:rsidRP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9F5C9A">
        <w:rPr>
          <w:rFonts w:ascii="Consolas" w:hAnsi="Consolas"/>
          <w:sz w:val="28"/>
          <w:szCs w:val="28"/>
        </w:rPr>
        <w:t>'Cause</w:t>
      </w:r>
      <w:proofErr w:type="spellEnd"/>
      <w:r w:rsidRPr="009F5C9A">
        <w:rPr>
          <w:rFonts w:ascii="Consolas" w:hAnsi="Consolas"/>
          <w:sz w:val="28"/>
          <w:szCs w:val="28"/>
        </w:rPr>
        <w:t xml:space="preserve"> I </w:t>
      </w:r>
      <w:proofErr w:type="spellStart"/>
      <w:r w:rsidRPr="009F5C9A">
        <w:rPr>
          <w:rFonts w:ascii="Consolas" w:hAnsi="Consolas"/>
          <w:sz w:val="28"/>
          <w:szCs w:val="28"/>
        </w:rPr>
        <w:t>wanna</w:t>
      </w:r>
      <w:proofErr w:type="spellEnd"/>
      <w:r w:rsidRPr="009F5C9A">
        <w:rPr>
          <w:rFonts w:ascii="Consolas" w:hAnsi="Consolas"/>
          <w:sz w:val="28"/>
          <w:szCs w:val="28"/>
        </w:rPr>
        <w:t xml:space="preserve"> keep you, any way I can</w:t>
      </w:r>
    </w:p>
    <w:p w14:paraId="7E99D488" w14:textId="77777777" w:rsid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</w:p>
    <w:p w14:paraId="0F159901" w14:textId="5F7487D6" w:rsid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148BF7C8" w14:textId="77777777" w:rsid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</w:p>
    <w:p w14:paraId="306BF2E2" w14:textId="6E7B666F" w:rsidR="009F5C9A" w:rsidRP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 xml:space="preserve">Now I've </w:t>
      </w:r>
      <w:proofErr w:type="spellStart"/>
      <w:r w:rsidRPr="009F5C9A">
        <w:rPr>
          <w:rFonts w:ascii="Consolas" w:hAnsi="Consolas"/>
          <w:sz w:val="28"/>
          <w:szCs w:val="28"/>
        </w:rPr>
        <w:t>gotta</w:t>
      </w:r>
      <w:proofErr w:type="spellEnd"/>
      <w:r w:rsidRPr="009F5C9A">
        <w:rPr>
          <w:rFonts w:ascii="Consolas" w:hAnsi="Consolas"/>
          <w:sz w:val="28"/>
          <w:szCs w:val="28"/>
        </w:rPr>
        <w:t xml:space="preserve"> love so deep, in the pit of my heart</w:t>
      </w:r>
    </w:p>
    <w:p w14:paraId="38518E76" w14:textId="77777777" w:rsidR="009F5C9A" w:rsidRP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>And each day it grows more and more</w:t>
      </w:r>
    </w:p>
    <w:p w14:paraId="2BD30DD9" w14:textId="77777777" w:rsidR="009F5C9A" w:rsidRP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>I'm not ashamed to come, and plead to you baby</w:t>
      </w:r>
    </w:p>
    <w:p w14:paraId="5AC71486" w14:textId="58AD81BB" w:rsid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  <w:r w:rsidRPr="009F5C9A">
        <w:rPr>
          <w:rFonts w:ascii="Consolas" w:hAnsi="Consolas"/>
          <w:sz w:val="28"/>
          <w:szCs w:val="28"/>
        </w:rPr>
        <w:t xml:space="preserve">If </w:t>
      </w:r>
      <w:proofErr w:type="spellStart"/>
      <w:r w:rsidRPr="009F5C9A">
        <w:rPr>
          <w:rFonts w:ascii="Consolas" w:hAnsi="Consolas"/>
          <w:sz w:val="28"/>
          <w:szCs w:val="28"/>
        </w:rPr>
        <w:t>pleadin</w:t>
      </w:r>
      <w:proofErr w:type="spellEnd"/>
      <w:r w:rsidRPr="009F5C9A">
        <w:rPr>
          <w:rFonts w:ascii="Consolas" w:hAnsi="Consolas"/>
          <w:sz w:val="28"/>
          <w:szCs w:val="28"/>
        </w:rPr>
        <w:t xml:space="preserve">' keeps you from, </w:t>
      </w:r>
      <w:proofErr w:type="spellStart"/>
      <w:r w:rsidRPr="009F5C9A">
        <w:rPr>
          <w:rFonts w:ascii="Consolas" w:hAnsi="Consolas"/>
          <w:sz w:val="28"/>
          <w:szCs w:val="28"/>
        </w:rPr>
        <w:t>walkin</w:t>
      </w:r>
      <w:proofErr w:type="spellEnd"/>
      <w:r w:rsidRPr="009F5C9A">
        <w:rPr>
          <w:rFonts w:ascii="Consolas" w:hAnsi="Consolas"/>
          <w:sz w:val="28"/>
          <w:szCs w:val="28"/>
        </w:rPr>
        <w:t>' out that door</w:t>
      </w:r>
    </w:p>
    <w:p w14:paraId="1356C71E" w14:textId="77777777" w:rsidR="009F5C9A" w:rsidRPr="009F5C9A" w:rsidRDefault="009F5C9A" w:rsidP="009F5C9A">
      <w:pPr>
        <w:pStyle w:val="NoSpacing"/>
        <w:rPr>
          <w:rFonts w:ascii="Consolas" w:hAnsi="Consolas"/>
          <w:sz w:val="28"/>
          <w:szCs w:val="28"/>
        </w:rPr>
      </w:pPr>
    </w:p>
    <w:p w14:paraId="1B315446" w14:textId="38490928" w:rsidR="0047693B" w:rsidRDefault="009F5C9A" w:rsidP="009F5C9A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64F11D5E" w14:textId="77777777" w:rsidR="009F5C9A" w:rsidRPr="00B65149" w:rsidRDefault="009F5C9A" w:rsidP="009F5C9A">
      <w:pPr>
        <w:pStyle w:val="NoSpacing"/>
        <w:rPr>
          <w:rFonts w:ascii="Consolas" w:hAnsi="Consolas"/>
          <w:sz w:val="28"/>
          <w:szCs w:val="28"/>
        </w:rPr>
      </w:pPr>
    </w:p>
    <w:sectPr w:rsidR="009F5C9A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C9A"/>
    <w:rsid w:val="00057E6E"/>
    <w:rsid w:val="00177ED7"/>
    <w:rsid w:val="0047693B"/>
    <w:rsid w:val="006651D0"/>
    <w:rsid w:val="007478DF"/>
    <w:rsid w:val="009F5C9A"/>
    <w:rsid w:val="00B65149"/>
    <w:rsid w:val="00BB22E0"/>
    <w:rsid w:val="00E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DBF3"/>
  <w15:chartTrackingRefBased/>
  <w15:docId w15:val="{C2E561B2-CF8D-4563-A2FB-8F49CC037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3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1</cp:revision>
  <dcterms:created xsi:type="dcterms:W3CDTF">2022-10-16T15:37:00Z</dcterms:created>
  <dcterms:modified xsi:type="dcterms:W3CDTF">2022-10-16T15:40:00Z</dcterms:modified>
</cp:coreProperties>
</file>