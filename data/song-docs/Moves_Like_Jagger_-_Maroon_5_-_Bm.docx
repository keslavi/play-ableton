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380D7" w14:textId="69CC6B2B" w:rsidR="00B65149" w:rsidRDefault="00120147" w:rsidP="00B65149">
      <w:pPr>
        <w:pStyle w:val="Heading1"/>
      </w:pPr>
      <w:r>
        <w:t>E</w:t>
      </w:r>
      <w:r w:rsidR="00B65149">
        <w:tab/>
      </w:r>
      <w:r>
        <w:t>Hungry Like the Wolf</w:t>
      </w:r>
    </w:p>
    <w:p w14:paraId="555D0C0B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Dark in the city, night is a wire</w:t>
      </w:r>
    </w:p>
    <w:p w14:paraId="6DA3E007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Steam in the subway, the earth is afire</w:t>
      </w:r>
    </w:p>
    <w:p w14:paraId="42D66B2C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  <w:r w:rsidRPr="00120147">
        <w:rPr>
          <w:rFonts w:ascii="Consolas" w:hAnsi="Consolas"/>
          <w:sz w:val="28"/>
          <w:szCs w:val="28"/>
        </w:rPr>
        <w:t xml:space="preserve"> doo do - do doo do - do doo do - do doo do - 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</w:p>
    <w:p w14:paraId="36DA4FED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Woman you want me, give me a sign</w:t>
      </w:r>
    </w:p>
    <w:p w14:paraId="703901E0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And catch me breathing even closer behind</w:t>
      </w:r>
    </w:p>
    <w:p w14:paraId="5609D2DA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  <w:r w:rsidRPr="00120147">
        <w:rPr>
          <w:rFonts w:ascii="Consolas" w:hAnsi="Consolas"/>
          <w:sz w:val="28"/>
          <w:szCs w:val="28"/>
        </w:rPr>
        <w:t xml:space="preserve"> doo do - do doo do - do doo do - do doo do - 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</w:p>
    <w:p w14:paraId="51EAE55D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 </w:t>
      </w:r>
    </w:p>
    <w:p w14:paraId="3B6DF767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C                 G                  F</w:t>
      </w:r>
    </w:p>
    <w:p w14:paraId="04B9035D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In touch with the ground, I'm on the hunt I'm after you</w:t>
      </w:r>
    </w:p>
    <w:p w14:paraId="48C2AB33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 xml:space="preserve">               C                       G</w:t>
      </w:r>
    </w:p>
    <w:p w14:paraId="6F2EA801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I smell like I sound, I'm lost and I'm found</w:t>
      </w:r>
    </w:p>
    <w:p w14:paraId="6BF01E74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 xml:space="preserve">        F               D</w:t>
      </w:r>
    </w:p>
    <w:p w14:paraId="75CD3E26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And I'm hungry like the wolf</w:t>
      </w:r>
    </w:p>
    <w:p w14:paraId="5DD63B4D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 xml:space="preserve">             C                      G                 F</w:t>
      </w:r>
    </w:p>
    <w:p w14:paraId="7EADF0C8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Straddle the line, it's discord and rhyme, I'm on the hunt I'm after you</w:t>
      </w:r>
    </w:p>
    <w:p w14:paraId="71FB1380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 xml:space="preserve">          C                   G             F               D        Em7sus</w:t>
      </w:r>
    </w:p>
    <w:p w14:paraId="4828169A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Mouth is alive, all running inside, and I'm hungry like the wolf</w:t>
      </w:r>
    </w:p>
    <w:p w14:paraId="44F7EA96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 </w:t>
      </w:r>
    </w:p>
    <w:p w14:paraId="75EF51C2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Stalked in the forest, too close to hide</w:t>
      </w:r>
    </w:p>
    <w:p w14:paraId="79207470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I'll be upon you by the moonlight side</w:t>
      </w:r>
    </w:p>
    <w:p w14:paraId="6D1FDB5B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  <w:r w:rsidRPr="00120147">
        <w:rPr>
          <w:rFonts w:ascii="Consolas" w:hAnsi="Consolas"/>
          <w:sz w:val="28"/>
          <w:szCs w:val="28"/>
        </w:rPr>
        <w:t xml:space="preserve"> doo do - do doo do - do doo do - do doo do - 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</w:p>
    <w:p w14:paraId="7A2F16D5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High blood drumming on your skin, it's so tight</w:t>
      </w:r>
    </w:p>
    <w:p w14:paraId="7B8BF56B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>You feel my heat, I'm just a moment behind</w:t>
      </w:r>
    </w:p>
    <w:p w14:paraId="4352F671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  <w:r w:rsidRPr="00120147">
        <w:rPr>
          <w:rFonts w:ascii="Consolas" w:hAnsi="Consolas"/>
          <w:sz w:val="28"/>
          <w:szCs w:val="28"/>
        </w:rPr>
        <w:t xml:space="preserve"> doo do - do doo do - do doo do - do doo do - do </w:t>
      </w:r>
      <w:proofErr w:type="spellStart"/>
      <w:r w:rsidRPr="00120147">
        <w:rPr>
          <w:rFonts w:ascii="Consolas" w:hAnsi="Consolas"/>
          <w:sz w:val="28"/>
          <w:szCs w:val="28"/>
        </w:rPr>
        <w:t>do</w:t>
      </w:r>
      <w:proofErr w:type="spellEnd"/>
    </w:p>
    <w:p w14:paraId="60C52E88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 xml:space="preserve"> </w:t>
      </w:r>
    </w:p>
    <w:p w14:paraId="0796FD50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&lt;</w:t>
      </w:r>
      <w:proofErr w:type="spellStart"/>
      <w:r w:rsidRPr="00120147">
        <w:rPr>
          <w:rFonts w:ascii="Consolas" w:hAnsi="Consolas"/>
          <w:sz w:val="28"/>
          <w:szCs w:val="28"/>
        </w:rPr>
        <w:t>ch</w:t>
      </w:r>
      <w:proofErr w:type="spellEnd"/>
      <w:r w:rsidRPr="00120147">
        <w:rPr>
          <w:rFonts w:ascii="Consolas" w:hAnsi="Consolas"/>
          <w:sz w:val="28"/>
          <w:szCs w:val="28"/>
        </w:rPr>
        <w:t>&gt;</w:t>
      </w:r>
    </w:p>
    <w:p w14:paraId="46809ABD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&lt;breakdown&gt;</w:t>
      </w:r>
    </w:p>
    <w:p w14:paraId="4EBD12BC" w14:textId="77777777" w:rsidR="00120147" w:rsidRPr="00120147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  <w:t>&lt;</w:t>
      </w:r>
      <w:proofErr w:type="spellStart"/>
      <w:r w:rsidRPr="00120147">
        <w:rPr>
          <w:rFonts w:ascii="Consolas" w:hAnsi="Consolas"/>
          <w:sz w:val="28"/>
          <w:szCs w:val="28"/>
        </w:rPr>
        <w:t>ch</w:t>
      </w:r>
      <w:proofErr w:type="spellEnd"/>
      <w:r w:rsidRPr="00120147">
        <w:rPr>
          <w:rFonts w:ascii="Consolas" w:hAnsi="Consolas"/>
          <w:sz w:val="28"/>
          <w:szCs w:val="28"/>
        </w:rPr>
        <w:t xml:space="preserve"> out&gt;</w:t>
      </w:r>
    </w:p>
    <w:p w14:paraId="27426EA8" w14:textId="46849A7A" w:rsidR="00B65149" w:rsidRPr="00B65149" w:rsidRDefault="00120147" w:rsidP="00120147">
      <w:pPr>
        <w:pStyle w:val="NoSpacing"/>
        <w:rPr>
          <w:rFonts w:ascii="Consolas" w:hAnsi="Consolas"/>
          <w:sz w:val="28"/>
          <w:szCs w:val="28"/>
        </w:rPr>
      </w:pPr>
      <w:r w:rsidRPr="00120147">
        <w:rPr>
          <w:rFonts w:ascii="Consolas" w:hAnsi="Consolas"/>
          <w:sz w:val="28"/>
          <w:szCs w:val="28"/>
        </w:rPr>
        <w:tab/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47"/>
    <w:rsid w:val="00120147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FB62"/>
  <w15:chartTrackingRefBased/>
  <w15:docId w15:val="{22656383-CF75-47B0-9CD1-241A9E7B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2021-02-13T01:08:00Z</dcterms:created>
  <dcterms:modified xsi:type="dcterms:W3CDTF">2021-02-13T01:08:00Z</dcterms:modified>
</cp:coreProperties>
</file>