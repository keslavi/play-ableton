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6A0E8" w14:textId="49BF9FA6" w:rsidR="00B65149" w:rsidRDefault="0056076F" w:rsidP="00B65149">
      <w:pPr>
        <w:pStyle w:val="Heading1"/>
      </w:pPr>
      <w:r>
        <w:t>D</w:t>
      </w:r>
      <w:r w:rsidR="00E45E7A">
        <w:tab/>
      </w:r>
      <w:r>
        <w:t>Crazy Little Thing Called Love</w:t>
      </w:r>
    </w:p>
    <w:p w14:paraId="5347A279" w14:textId="575C921F" w:rsidR="0047693B" w:rsidRDefault="0047693B" w:rsidP="00E45E7A">
      <w:pPr>
        <w:pStyle w:val="NoSpacing"/>
        <w:rPr>
          <w:rFonts w:ascii="Consolas" w:hAnsi="Consolas"/>
          <w:sz w:val="28"/>
          <w:szCs w:val="28"/>
        </w:rPr>
      </w:pPr>
    </w:p>
    <w:p w14:paraId="1189633D" w14:textId="77777777" w:rsidR="0056076F" w:rsidRPr="0056076F" w:rsidRDefault="0056076F" w:rsidP="0056076F">
      <w:pPr>
        <w:pStyle w:val="NoSpacing"/>
        <w:ind w:left="720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          D                  G         C      G/B</w:t>
      </w:r>
    </w:p>
    <w:p w14:paraId="5EB0DCF2" w14:textId="77777777" w:rsidR="0056076F" w:rsidRPr="0056076F" w:rsidRDefault="0056076F" w:rsidP="0056076F">
      <w:pPr>
        <w:pStyle w:val="NoSpacing"/>
        <w:ind w:left="720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This </w:t>
      </w:r>
      <w:proofErr w:type="gramStart"/>
      <w:r w:rsidRPr="0056076F">
        <w:rPr>
          <w:rFonts w:ascii="Consolas" w:hAnsi="Consolas"/>
          <w:sz w:val="28"/>
          <w:szCs w:val="28"/>
        </w:rPr>
        <w:t>thing,  called</w:t>
      </w:r>
      <w:proofErr w:type="gramEnd"/>
      <w:r w:rsidRPr="0056076F">
        <w:rPr>
          <w:rFonts w:ascii="Consolas" w:hAnsi="Consolas"/>
          <w:sz w:val="28"/>
          <w:szCs w:val="28"/>
        </w:rPr>
        <w:t xml:space="preserve"> love, I just can't handle it,</w:t>
      </w:r>
    </w:p>
    <w:p w14:paraId="42191C30" w14:textId="77777777" w:rsidR="0056076F" w:rsidRPr="0056076F" w:rsidRDefault="0056076F" w:rsidP="0056076F">
      <w:pPr>
        <w:pStyle w:val="NoSpacing"/>
        <w:ind w:left="720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          D                  G        C        G/B</w:t>
      </w:r>
    </w:p>
    <w:p w14:paraId="585B22F8" w14:textId="77777777" w:rsidR="0056076F" w:rsidRPr="0056076F" w:rsidRDefault="0056076F" w:rsidP="0056076F">
      <w:pPr>
        <w:pStyle w:val="NoSpacing"/>
        <w:ind w:left="720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This </w:t>
      </w:r>
      <w:proofErr w:type="gramStart"/>
      <w:r w:rsidRPr="0056076F">
        <w:rPr>
          <w:rFonts w:ascii="Consolas" w:hAnsi="Consolas"/>
          <w:sz w:val="28"/>
          <w:szCs w:val="28"/>
        </w:rPr>
        <w:t>thing,  called</w:t>
      </w:r>
      <w:proofErr w:type="gramEnd"/>
      <w:r w:rsidRPr="0056076F">
        <w:rPr>
          <w:rFonts w:ascii="Consolas" w:hAnsi="Consolas"/>
          <w:sz w:val="28"/>
          <w:szCs w:val="28"/>
        </w:rPr>
        <w:t xml:space="preserve"> love, I must, get round to it,</w:t>
      </w:r>
    </w:p>
    <w:p w14:paraId="3B597383" w14:textId="77777777" w:rsidR="0056076F" w:rsidRPr="0056076F" w:rsidRDefault="0056076F" w:rsidP="0056076F">
      <w:pPr>
        <w:pStyle w:val="NoSpacing"/>
        <w:ind w:left="720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         D     Bb           C             D      N.C.</w:t>
      </w:r>
    </w:p>
    <w:p w14:paraId="71B1463F" w14:textId="77777777" w:rsidR="0056076F" w:rsidRPr="0056076F" w:rsidRDefault="0056076F" w:rsidP="0056076F">
      <w:pPr>
        <w:pStyle w:val="NoSpacing"/>
        <w:ind w:left="720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I </w:t>
      </w:r>
      <w:proofErr w:type="spellStart"/>
      <w:r w:rsidRPr="0056076F">
        <w:rPr>
          <w:rFonts w:ascii="Consolas" w:hAnsi="Consolas"/>
          <w:sz w:val="28"/>
          <w:szCs w:val="28"/>
        </w:rPr>
        <w:t>ain't</w:t>
      </w:r>
      <w:proofErr w:type="spellEnd"/>
      <w:r w:rsidRPr="0056076F">
        <w:rPr>
          <w:rFonts w:ascii="Consolas" w:hAnsi="Consolas"/>
          <w:sz w:val="28"/>
          <w:szCs w:val="28"/>
        </w:rPr>
        <w:t xml:space="preserve"> ready, Crazy little thing called love.</w:t>
      </w:r>
    </w:p>
    <w:p w14:paraId="38E0E10A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 </w:t>
      </w:r>
    </w:p>
    <w:p w14:paraId="1B6A51F7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     D                       G          C          G/B</w:t>
      </w:r>
    </w:p>
    <w:p w14:paraId="58D71E36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This thing, called love, it cries, in a cradle all night,</w:t>
      </w:r>
    </w:p>
    <w:p w14:paraId="4FAEE145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     D                  G                      C     G/B</w:t>
      </w:r>
    </w:p>
    <w:p w14:paraId="0305043D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It swings, it jives, it shakes all over like a jellyfish,</w:t>
      </w:r>
    </w:p>
    <w:p w14:paraId="72804869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        D        Bb           C             D      N.C.</w:t>
      </w:r>
    </w:p>
    <w:p w14:paraId="3E66E373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I </w:t>
      </w:r>
      <w:proofErr w:type="spellStart"/>
      <w:r w:rsidRPr="0056076F">
        <w:rPr>
          <w:rFonts w:ascii="Consolas" w:hAnsi="Consolas"/>
          <w:sz w:val="28"/>
          <w:szCs w:val="28"/>
        </w:rPr>
        <w:t>kinda</w:t>
      </w:r>
      <w:proofErr w:type="spellEnd"/>
      <w:r w:rsidRPr="0056076F">
        <w:rPr>
          <w:rFonts w:ascii="Consolas" w:hAnsi="Consolas"/>
          <w:sz w:val="28"/>
          <w:szCs w:val="28"/>
        </w:rPr>
        <w:t xml:space="preserve"> like it, Crazy little thing called love.</w:t>
      </w:r>
    </w:p>
    <w:p w14:paraId="0C309490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 </w:t>
      </w:r>
    </w:p>
    <w:p w14:paraId="68CD7356" w14:textId="77777777" w:rsidR="0056076F" w:rsidRPr="0056076F" w:rsidRDefault="0056076F" w:rsidP="0056076F">
      <w:pPr>
        <w:pStyle w:val="NoSpacing"/>
        <w:ind w:left="720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              G         C                      G</w:t>
      </w:r>
    </w:p>
    <w:p w14:paraId="2CCEA02E" w14:textId="77777777" w:rsidR="0056076F" w:rsidRPr="0056076F" w:rsidRDefault="0056076F" w:rsidP="0056076F">
      <w:pPr>
        <w:pStyle w:val="NoSpacing"/>
        <w:ind w:left="720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There goes my baby, she knows how to rock and roll,</w:t>
      </w:r>
    </w:p>
    <w:p w14:paraId="0DE3DACF" w14:textId="77777777" w:rsidR="0056076F" w:rsidRPr="0056076F" w:rsidRDefault="0056076F" w:rsidP="0056076F">
      <w:pPr>
        <w:pStyle w:val="NoSpacing"/>
        <w:ind w:left="720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              Bb                  E7           A7</w:t>
      </w:r>
    </w:p>
    <w:p w14:paraId="794DDF5C" w14:textId="77777777" w:rsidR="0056076F" w:rsidRPr="0056076F" w:rsidRDefault="0056076F" w:rsidP="0056076F">
      <w:pPr>
        <w:pStyle w:val="NoSpacing"/>
        <w:ind w:left="720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She drives me crazy, she gives me hot and cold fever,</w:t>
      </w:r>
    </w:p>
    <w:p w14:paraId="3B7EB40C" w14:textId="77777777" w:rsidR="0056076F" w:rsidRPr="0056076F" w:rsidRDefault="0056076F" w:rsidP="0056076F">
      <w:pPr>
        <w:pStyle w:val="NoSpacing"/>
        <w:ind w:left="720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         F</w:t>
      </w:r>
      <w:proofErr w:type="gramStart"/>
      <w:r w:rsidRPr="0056076F">
        <w:rPr>
          <w:rFonts w:ascii="Consolas" w:hAnsi="Consolas"/>
          <w:sz w:val="28"/>
          <w:szCs w:val="28"/>
        </w:rPr>
        <w:t>7  N.C.</w:t>
      </w:r>
      <w:proofErr w:type="gramEnd"/>
    </w:p>
    <w:p w14:paraId="06CE124B" w14:textId="77777777" w:rsidR="0056076F" w:rsidRPr="0056076F" w:rsidRDefault="0056076F" w:rsidP="0056076F">
      <w:pPr>
        <w:pStyle w:val="NoSpacing"/>
        <w:ind w:left="720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then she leaves me in a cool, cool sweat.</w:t>
      </w:r>
    </w:p>
    <w:p w14:paraId="2AA08A3C" w14:textId="77777777" w:rsidR="0056076F" w:rsidRPr="0056076F" w:rsidRDefault="0056076F" w:rsidP="0056076F">
      <w:pPr>
        <w:pStyle w:val="NoSpacing"/>
        <w:ind w:left="720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 </w:t>
      </w:r>
    </w:p>
    <w:p w14:paraId="6BE3E21B" w14:textId="77777777" w:rsidR="0056076F" w:rsidRPr="0056076F" w:rsidRDefault="0056076F" w:rsidP="0056076F">
      <w:pPr>
        <w:pStyle w:val="NoSpacing"/>
        <w:ind w:left="720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[Break]</w:t>
      </w:r>
    </w:p>
    <w:p w14:paraId="20661C7F" w14:textId="77777777" w:rsidR="0056076F" w:rsidRPr="0056076F" w:rsidRDefault="0056076F" w:rsidP="0056076F">
      <w:pPr>
        <w:pStyle w:val="NoSpacing"/>
        <w:ind w:left="720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D5 C#5 C5 N.C.  A5 G#5 G5 N.C.</w:t>
      </w:r>
    </w:p>
    <w:p w14:paraId="08600331" w14:textId="77777777" w:rsidR="0056076F" w:rsidRPr="0056076F" w:rsidRDefault="0056076F" w:rsidP="0056076F">
      <w:pPr>
        <w:pStyle w:val="NoSpacing"/>
        <w:ind w:left="720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E7 </w:t>
      </w:r>
      <w:proofErr w:type="spellStart"/>
      <w:r w:rsidRPr="0056076F">
        <w:rPr>
          <w:rFonts w:ascii="Consolas" w:hAnsi="Consolas"/>
          <w:sz w:val="28"/>
          <w:szCs w:val="28"/>
        </w:rPr>
        <w:t>E7</w:t>
      </w:r>
      <w:proofErr w:type="spellEnd"/>
      <w:r w:rsidRPr="0056076F">
        <w:rPr>
          <w:rFonts w:ascii="Consolas" w:hAnsi="Consolas"/>
          <w:sz w:val="28"/>
          <w:szCs w:val="28"/>
        </w:rPr>
        <w:t xml:space="preserve"> </w:t>
      </w:r>
      <w:proofErr w:type="spellStart"/>
      <w:r w:rsidRPr="0056076F">
        <w:rPr>
          <w:rFonts w:ascii="Consolas" w:hAnsi="Consolas"/>
          <w:sz w:val="28"/>
          <w:szCs w:val="28"/>
        </w:rPr>
        <w:t>E7</w:t>
      </w:r>
      <w:proofErr w:type="spellEnd"/>
      <w:r w:rsidRPr="0056076F">
        <w:rPr>
          <w:rFonts w:ascii="Consolas" w:hAnsi="Consolas"/>
          <w:sz w:val="28"/>
          <w:szCs w:val="28"/>
        </w:rPr>
        <w:t xml:space="preserve"> </w:t>
      </w:r>
      <w:proofErr w:type="spellStart"/>
      <w:r w:rsidRPr="0056076F">
        <w:rPr>
          <w:rFonts w:ascii="Consolas" w:hAnsi="Consolas"/>
          <w:sz w:val="28"/>
          <w:szCs w:val="28"/>
        </w:rPr>
        <w:t>E7</w:t>
      </w:r>
      <w:proofErr w:type="spellEnd"/>
      <w:r w:rsidRPr="0056076F">
        <w:rPr>
          <w:rFonts w:ascii="Consolas" w:hAnsi="Consolas"/>
          <w:sz w:val="28"/>
          <w:szCs w:val="28"/>
        </w:rPr>
        <w:t xml:space="preserve"> </w:t>
      </w:r>
      <w:proofErr w:type="spellStart"/>
      <w:r w:rsidRPr="0056076F">
        <w:rPr>
          <w:rFonts w:ascii="Consolas" w:hAnsi="Consolas"/>
          <w:sz w:val="28"/>
          <w:szCs w:val="28"/>
        </w:rPr>
        <w:t>E7</w:t>
      </w:r>
      <w:proofErr w:type="spellEnd"/>
      <w:r w:rsidRPr="0056076F">
        <w:rPr>
          <w:rFonts w:ascii="Consolas" w:hAnsi="Consolas"/>
          <w:sz w:val="28"/>
          <w:szCs w:val="28"/>
        </w:rPr>
        <w:t xml:space="preserve"> </w:t>
      </w:r>
      <w:proofErr w:type="spellStart"/>
      <w:r w:rsidRPr="0056076F">
        <w:rPr>
          <w:rFonts w:ascii="Consolas" w:hAnsi="Consolas"/>
          <w:sz w:val="28"/>
          <w:szCs w:val="28"/>
        </w:rPr>
        <w:t>E7</w:t>
      </w:r>
      <w:proofErr w:type="spellEnd"/>
      <w:r w:rsidRPr="0056076F">
        <w:rPr>
          <w:rFonts w:ascii="Consolas" w:hAnsi="Consolas"/>
          <w:sz w:val="28"/>
          <w:szCs w:val="28"/>
        </w:rPr>
        <w:t xml:space="preserve"> A7 (riff </w:t>
      </w:r>
      <w:proofErr w:type="gramStart"/>
      <w:r w:rsidRPr="0056076F">
        <w:rPr>
          <w:rFonts w:ascii="Consolas" w:hAnsi="Consolas"/>
          <w:sz w:val="28"/>
          <w:szCs w:val="28"/>
        </w:rPr>
        <w:t xml:space="preserve">A  </w:t>
      </w:r>
      <w:proofErr w:type="spellStart"/>
      <w:r w:rsidRPr="0056076F">
        <w:rPr>
          <w:rFonts w:ascii="Consolas" w:hAnsi="Consolas"/>
          <w:sz w:val="28"/>
          <w:szCs w:val="28"/>
        </w:rPr>
        <w:t>A</w:t>
      </w:r>
      <w:proofErr w:type="spellEnd"/>
      <w:proofErr w:type="gramEnd"/>
      <w:r w:rsidRPr="0056076F">
        <w:rPr>
          <w:rFonts w:ascii="Consolas" w:hAnsi="Consolas"/>
          <w:sz w:val="28"/>
          <w:szCs w:val="28"/>
        </w:rPr>
        <w:t xml:space="preserve"> G  F#  E  )</w:t>
      </w:r>
    </w:p>
    <w:p w14:paraId="6667141D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 </w:t>
      </w:r>
    </w:p>
    <w:p w14:paraId="6D19B448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            D                G</w:t>
      </w:r>
    </w:p>
    <w:p w14:paraId="0E2628AB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I </w:t>
      </w:r>
      <w:proofErr w:type="spellStart"/>
      <w:r w:rsidRPr="0056076F">
        <w:rPr>
          <w:rFonts w:ascii="Consolas" w:hAnsi="Consolas"/>
          <w:sz w:val="28"/>
          <w:szCs w:val="28"/>
        </w:rPr>
        <w:t>gotta</w:t>
      </w:r>
      <w:proofErr w:type="spellEnd"/>
      <w:r w:rsidRPr="0056076F">
        <w:rPr>
          <w:rFonts w:ascii="Consolas" w:hAnsi="Consolas"/>
          <w:sz w:val="28"/>
          <w:szCs w:val="28"/>
        </w:rPr>
        <w:t xml:space="preserve"> be cool, relax, get hip,</w:t>
      </w:r>
    </w:p>
    <w:p w14:paraId="68F2DAFF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    C      G/B           D</w:t>
      </w:r>
    </w:p>
    <w:p w14:paraId="47C84F4A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get on my tracks, take a back seat, hitch-hike</w:t>
      </w:r>
    </w:p>
    <w:p w14:paraId="6A969DE0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    G                      C     G/B           D</w:t>
      </w:r>
    </w:p>
    <w:p w14:paraId="2F338BF8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And take a long ride on my motorbike until I'm ready,</w:t>
      </w:r>
    </w:p>
    <w:p w14:paraId="678D6AA7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Bb           C             D      N.C.</w:t>
      </w:r>
    </w:p>
    <w:p w14:paraId="37418666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Crazy little thing called love.</w:t>
      </w:r>
    </w:p>
    <w:p w14:paraId="67CDC8F3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 </w:t>
      </w:r>
    </w:p>
    <w:p w14:paraId="5CA30092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[Solo]</w:t>
      </w:r>
    </w:p>
    <w:p w14:paraId="7459C943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| Bb    | Bb    | D   G   | D     |</w:t>
      </w:r>
    </w:p>
    <w:p w14:paraId="338B0295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| Bb    | Bb    | E</w:t>
      </w:r>
      <w:proofErr w:type="gramStart"/>
      <w:r w:rsidRPr="0056076F">
        <w:rPr>
          <w:rFonts w:ascii="Consolas" w:hAnsi="Consolas"/>
          <w:sz w:val="28"/>
          <w:szCs w:val="28"/>
        </w:rPr>
        <w:t>7  A</w:t>
      </w:r>
      <w:proofErr w:type="gramEnd"/>
      <w:r w:rsidRPr="0056076F">
        <w:rPr>
          <w:rFonts w:ascii="Consolas" w:hAnsi="Consolas"/>
          <w:sz w:val="28"/>
          <w:szCs w:val="28"/>
        </w:rPr>
        <w:t>7  | F7 N.C.</w:t>
      </w:r>
    </w:p>
    <w:p w14:paraId="42A290AB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[Break]</w:t>
      </w:r>
    </w:p>
    <w:p w14:paraId="7194C22A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D5 C#5 C5 N.C.  A5 G#5 G5 N.C.</w:t>
      </w:r>
    </w:p>
    <w:p w14:paraId="72E9C17C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E7 </w:t>
      </w:r>
      <w:proofErr w:type="spellStart"/>
      <w:r w:rsidRPr="0056076F">
        <w:rPr>
          <w:rFonts w:ascii="Consolas" w:hAnsi="Consolas"/>
          <w:sz w:val="28"/>
          <w:szCs w:val="28"/>
        </w:rPr>
        <w:t>E7</w:t>
      </w:r>
      <w:proofErr w:type="spellEnd"/>
      <w:r w:rsidRPr="0056076F">
        <w:rPr>
          <w:rFonts w:ascii="Consolas" w:hAnsi="Consolas"/>
          <w:sz w:val="28"/>
          <w:szCs w:val="28"/>
        </w:rPr>
        <w:t xml:space="preserve"> </w:t>
      </w:r>
      <w:proofErr w:type="spellStart"/>
      <w:r w:rsidRPr="0056076F">
        <w:rPr>
          <w:rFonts w:ascii="Consolas" w:hAnsi="Consolas"/>
          <w:sz w:val="28"/>
          <w:szCs w:val="28"/>
        </w:rPr>
        <w:t>E7</w:t>
      </w:r>
      <w:proofErr w:type="spellEnd"/>
      <w:r w:rsidRPr="0056076F">
        <w:rPr>
          <w:rFonts w:ascii="Consolas" w:hAnsi="Consolas"/>
          <w:sz w:val="28"/>
          <w:szCs w:val="28"/>
        </w:rPr>
        <w:t xml:space="preserve"> </w:t>
      </w:r>
      <w:proofErr w:type="spellStart"/>
      <w:r w:rsidRPr="0056076F">
        <w:rPr>
          <w:rFonts w:ascii="Consolas" w:hAnsi="Consolas"/>
          <w:sz w:val="28"/>
          <w:szCs w:val="28"/>
        </w:rPr>
        <w:t>E7</w:t>
      </w:r>
      <w:proofErr w:type="spellEnd"/>
      <w:r w:rsidRPr="0056076F">
        <w:rPr>
          <w:rFonts w:ascii="Consolas" w:hAnsi="Consolas"/>
          <w:sz w:val="28"/>
          <w:szCs w:val="28"/>
        </w:rPr>
        <w:t xml:space="preserve"> </w:t>
      </w:r>
      <w:proofErr w:type="spellStart"/>
      <w:r w:rsidRPr="0056076F">
        <w:rPr>
          <w:rFonts w:ascii="Consolas" w:hAnsi="Consolas"/>
          <w:sz w:val="28"/>
          <w:szCs w:val="28"/>
        </w:rPr>
        <w:t>E7</w:t>
      </w:r>
      <w:proofErr w:type="spellEnd"/>
      <w:r w:rsidRPr="0056076F">
        <w:rPr>
          <w:rFonts w:ascii="Consolas" w:hAnsi="Consolas"/>
          <w:sz w:val="28"/>
          <w:szCs w:val="28"/>
        </w:rPr>
        <w:t xml:space="preserve"> </w:t>
      </w:r>
      <w:proofErr w:type="spellStart"/>
      <w:r w:rsidRPr="0056076F">
        <w:rPr>
          <w:rFonts w:ascii="Consolas" w:hAnsi="Consolas"/>
          <w:sz w:val="28"/>
          <w:szCs w:val="28"/>
        </w:rPr>
        <w:t>E7</w:t>
      </w:r>
      <w:proofErr w:type="spellEnd"/>
      <w:r w:rsidRPr="0056076F">
        <w:rPr>
          <w:rFonts w:ascii="Consolas" w:hAnsi="Consolas"/>
          <w:sz w:val="28"/>
          <w:szCs w:val="28"/>
        </w:rPr>
        <w:t xml:space="preserve"> A7 N.C.</w:t>
      </w:r>
    </w:p>
    <w:p w14:paraId="0CB0B88C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lastRenderedPageBreak/>
        <w:t xml:space="preserve"> </w:t>
      </w:r>
    </w:p>
    <w:p w14:paraId="2D075FD0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N.C.</w:t>
      </w:r>
    </w:p>
    <w:p w14:paraId="0EF371ED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I </w:t>
      </w:r>
      <w:proofErr w:type="spellStart"/>
      <w:r w:rsidRPr="0056076F">
        <w:rPr>
          <w:rFonts w:ascii="Consolas" w:hAnsi="Consolas"/>
          <w:sz w:val="28"/>
          <w:szCs w:val="28"/>
        </w:rPr>
        <w:t>gotta</w:t>
      </w:r>
      <w:proofErr w:type="spellEnd"/>
      <w:r w:rsidRPr="0056076F">
        <w:rPr>
          <w:rFonts w:ascii="Consolas" w:hAnsi="Consolas"/>
          <w:sz w:val="28"/>
          <w:szCs w:val="28"/>
        </w:rPr>
        <w:t xml:space="preserve"> be cool, relax, get hip,</w:t>
      </w:r>
    </w:p>
    <w:p w14:paraId="2C664FE4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 </w:t>
      </w:r>
    </w:p>
    <w:p w14:paraId="6C13998B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get on my tracks, take a back seat, hitch-hike</w:t>
      </w:r>
    </w:p>
    <w:p w14:paraId="46F660C8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 </w:t>
      </w:r>
    </w:p>
    <w:p w14:paraId="74EBB916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And take a long ride on my motorbike until I'm ready, (ready Freddie)</w:t>
      </w:r>
    </w:p>
    <w:p w14:paraId="1228786E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 </w:t>
      </w:r>
    </w:p>
    <w:p w14:paraId="35A0DC1E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Crazy little thing called love.</w:t>
      </w:r>
    </w:p>
    <w:p w14:paraId="772941AA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 </w:t>
      </w:r>
    </w:p>
    <w:p w14:paraId="2DB718D4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          D                  G         C      G/B</w:t>
      </w:r>
    </w:p>
    <w:p w14:paraId="644042D9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This </w:t>
      </w:r>
      <w:proofErr w:type="gramStart"/>
      <w:r w:rsidRPr="0056076F">
        <w:rPr>
          <w:rFonts w:ascii="Consolas" w:hAnsi="Consolas"/>
          <w:sz w:val="28"/>
          <w:szCs w:val="28"/>
        </w:rPr>
        <w:t>thing,  called</w:t>
      </w:r>
      <w:proofErr w:type="gramEnd"/>
      <w:r w:rsidRPr="0056076F">
        <w:rPr>
          <w:rFonts w:ascii="Consolas" w:hAnsi="Consolas"/>
          <w:sz w:val="28"/>
          <w:szCs w:val="28"/>
        </w:rPr>
        <w:t xml:space="preserve"> love, I just can't handle it,</w:t>
      </w:r>
    </w:p>
    <w:p w14:paraId="105163C4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          D                  G        C        G/B</w:t>
      </w:r>
    </w:p>
    <w:p w14:paraId="1D6CFD05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This </w:t>
      </w:r>
      <w:proofErr w:type="gramStart"/>
      <w:r w:rsidRPr="0056076F">
        <w:rPr>
          <w:rFonts w:ascii="Consolas" w:hAnsi="Consolas"/>
          <w:sz w:val="28"/>
          <w:szCs w:val="28"/>
        </w:rPr>
        <w:t>thing,  called</w:t>
      </w:r>
      <w:proofErr w:type="gramEnd"/>
      <w:r w:rsidRPr="0056076F">
        <w:rPr>
          <w:rFonts w:ascii="Consolas" w:hAnsi="Consolas"/>
          <w:sz w:val="28"/>
          <w:szCs w:val="28"/>
        </w:rPr>
        <w:t xml:space="preserve"> love, I must, get round to it,</w:t>
      </w:r>
    </w:p>
    <w:p w14:paraId="79335FBC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        D      Bb           C             D</w:t>
      </w:r>
    </w:p>
    <w:p w14:paraId="42ECB4F8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I </w:t>
      </w:r>
      <w:proofErr w:type="spellStart"/>
      <w:r w:rsidRPr="0056076F">
        <w:rPr>
          <w:rFonts w:ascii="Consolas" w:hAnsi="Consolas"/>
          <w:sz w:val="28"/>
          <w:szCs w:val="28"/>
        </w:rPr>
        <w:t>ain't</w:t>
      </w:r>
      <w:proofErr w:type="spellEnd"/>
      <w:r w:rsidRPr="0056076F">
        <w:rPr>
          <w:rFonts w:ascii="Consolas" w:hAnsi="Consolas"/>
          <w:sz w:val="28"/>
          <w:szCs w:val="28"/>
        </w:rPr>
        <w:t xml:space="preserve"> ready, Crazy little thing called love.</w:t>
      </w:r>
    </w:p>
    <w:p w14:paraId="0DE769BC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 </w:t>
      </w:r>
    </w:p>
    <w:p w14:paraId="01D00A65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[Outro]</w:t>
      </w:r>
    </w:p>
    <w:p w14:paraId="252B87E7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Bb           C             D</w:t>
      </w:r>
    </w:p>
    <w:p w14:paraId="12098024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Crazy little thing called love, yeah </w:t>
      </w:r>
      <w:proofErr w:type="spellStart"/>
      <w:r w:rsidRPr="0056076F">
        <w:rPr>
          <w:rFonts w:ascii="Consolas" w:hAnsi="Consolas"/>
          <w:sz w:val="28"/>
          <w:szCs w:val="28"/>
        </w:rPr>
        <w:t>yeah</w:t>
      </w:r>
      <w:proofErr w:type="spellEnd"/>
    </w:p>
    <w:p w14:paraId="118599AE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Bb           C             D</w:t>
      </w:r>
    </w:p>
    <w:p w14:paraId="4D656F51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Crazy little thing called love, yeah </w:t>
      </w:r>
      <w:proofErr w:type="spellStart"/>
      <w:r w:rsidRPr="0056076F">
        <w:rPr>
          <w:rFonts w:ascii="Consolas" w:hAnsi="Consolas"/>
          <w:sz w:val="28"/>
          <w:szCs w:val="28"/>
        </w:rPr>
        <w:t>yeah</w:t>
      </w:r>
      <w:proofErr w:type="spellEnd"/>
    </w:p>
    <w:p w14:paraId="476C5EBA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Bb           C             D</w:t>
      </w:r>
    </w:p>
    <w:p w14:paraId="237AD96B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Crazy little thing called love, yeah </w:t>
      </w:r>
      <w:proofErr w:type="spellStart"/>
      <w:r w:rsidRPr="0056076F">
        <w:rPr>
          <w:rFonts w:ascii="Consolas" w:hAnsi="Consolas"/>
          <w:sz w:val="28"/>
          <w:szCs w:val="28"/>
        </w:rPr>
        <w:t>yeah</w:t>
      </w:r>
      <w:proofErr w:type="spellEnd"/>
    </w:p>
    <w:p w14:paraId="3AF39B2A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Bb           C             D</w:t>
      </w:r>
    </w:p>
    <w:p w14:paraId="2E946410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Crazy little thing called love, yeah </w:t>
      </w:r>
      <w:proofErr w:type="spellStart"/>
      <w:r w:rsidRPr="0056076F">
        <w:rPr>
          <w:rFonts w:ascii="Consolas" w:hAnsi="Consolas"/>
          <w:sz w:val="28"/>
          <w:szCs w:val="28"/>
        </w:rPr>
        <w:t>yeah</w:t>
      </w:r>
      <w:proofErr w:type="spellEnd"/>
    </w:p>
    <w:p w14:paraId="0DCF906F" w14:textId="77777777" w:rsidR="0056076F" w:rsidRPr="0056076F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>Bb           C             D</w:t>
      </w:r>
    </w:p>
    <w:p w14:paraId="155EA1E8" w14:textId="6EE4A4E6" w:rsidR="0056076F" w:rsidRPr="00B65149" w:rsidRDefault="0056076F" w:rsidP="0056076F">
      <w:pPr>
        <w:pStyle w:val="NoSpacing"/>
        <w:rPr>
          <w:rFonts w:ascii="Consolas" w:hAnsi="Consolas"/>
          <w:sz w:val="28"/>
          <w:szCs w:val="28"/>
        </w:rPr>
      </w:pPr>
      <w:r w:rsidRPr="0056076F">
        <w:rPr>
          <w:rFonts w:ascii="Consolas" w:hAnsi="Consolas"/>
          <w:sz w:val="28"/>
          <w:szCs w:val="28"/>
        </w:rPr>
        <w:t xml:space="preserve">Crazy little thing called love, yeah </w:t>
      </w:r>
      <w:proofErr w:type="spellStart"/>
      <w:r w:rsidRPr="0056076F">
        <w:rPr>
          <w:rFonts w:ascii="Consolas" w:hAnsi="Consolas"/>
          <w:sz w:val="28"/>
          <w:szCs w:val="28"/>
        </w:rPr>
        <w:t>yeah</w:t>
      </w:r>
      <w:proofErr w:type="spellEnd"/>
      <w:r w:rsidRPr="0056076F">
        <w:rPr>
          <w:rFonts w:ascii="Consolas" w:hAnsi="Consolas"/>
          <w:sz w:val="28"/>
          <w:szCs w:val="28"/>
        </w:rPr>
        <w:t>...</w:t>
      </w:r>
    </w:p>
    <w:sectPr w:rsidR="0056076F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76F"/>
    <w:rsid w:val="00057E6E"/>
    <w:rsid w:val="00177ED7"/>
    <w:rsid w:val="0047693B"/>
    <w:rsid w:val="0056076F"/>
    <w:rsid w:val="006651D0"/>
    <w:rsid w:val="007478DF"/>
    <w:rsid w:val="00B65149"/>
    <w:rsid w:val="00BB22E0"/>
    <w:rsid w:val="00E4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148F"/>
  <w15:chartTrackingRefBased/>
  <w15:docId w15:val="{B845A833-840E-4E27-8DE7-07B1A0443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%20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 Book.dotx</Template>
  <TotalTime>4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</cp:lastModifiedBy>
  <cp:revision>1</cp:revision>
  <dcterms:created xsi:type="dcterms:W3CDTF">2022-10-16T17:03:00Z</dcterms:created>
  <dcterms:modified xsi:type="dcterms:W3CDTF">2022-10-16T17:07:00Z</dcterms:modified>
</cp:coreProperties>
</file>